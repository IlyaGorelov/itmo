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6AF306DD" w:rsidR="00481C3F" w:rsidRPr="00301096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3527EB">
        <w:t>5</w:t>
      </w:r>
    </w:p>
    <w:p w14:paraId="4FB20640" w14:textId="663C3499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3527EB">
        <w:t>5467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B4D14F6" w14:textId="2090AF03" w:rsidR="00B85BA4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6145217" w:history="1">
            <w:r w:rsidR="00B85BA4" w:rsidRPr="00AA14B8">
              <w:rPr>
                <w:rStyle w:val="af1"/>
                <w:noProof/>
              </w:rPr>
              <w:t>Задание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_Toc226145217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B85BA4">
              <w:rPr>
                <w:noProof/>
                <w:webHidden/>
              </w:rPr>
              <w:t>3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572A1B93" w14:textId="2E7DAF97" w:rsidR="00B85BA4" w:rsidRDefault="00B85B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18" w:history="1">
            <w:r w:rsidRPr="00AA14B8">
              <w:rPr>
                <w:rStyle w:val="af1"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BA23" w14:textId="3DA1F8DF" w:rsidR="00B85BA4" w:rsidRDefault="00B85BA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19" w:history="1">
            <w:r w:rsidRPr="00AA14B8">
              <w:rPr>
                <w:rStyle w:val="af1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7B20" w14:textId="3C51E73C" w:rsidR="00B85BA4" w:rsidRDefault="00B85BA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0" w:history="1">
            <w:r w:rsidRPr="00AA14B8">
              <w:rPr>
                <w:rStyle w:val="af1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4D1F" w14:textId="4EB8AED4" w:rsidR="00B85BA4" w:rsidRDefault="00B85BA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1" w:history="1">
            <w:r w:rsidRPr="00AA14B8">
              <w:rPr>
                <w:rStyle w:val="af1"/>
                <w:noProof/>
              </w:rPr>
              <w:t>Трассировка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7793" w14:textId="16EB53A1" w:rsidR="00B85BA4" w:rsidRDefault="00B85B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2" w:history="1">
            <w:r w:rsidRPr="00AA14B8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3F5" w14:textId="49EC3006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6145217"/>
      <w:r>
        <w:lastRenderedPageBreak/>
        <w:t>Задание</w:t>
      </w:r>
      <w:bookmarkEnd w:id="0"/>
    </w:p>
    <w:p w14:paraId="2BE20BD9" w14:textId="7E7BB921" w:rsidR="00207E1B" w:rsidRDefault="003527EB" w:rsidP="0076449A">
      <w:r w:rsidRPr="003527EB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FE6EB9F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Программа осуществляет асинхронный ввод данных с ВУ-3</w:t>
      </w:r>
    </w:p>
    <w:p w14:paraId="28E9FA3F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Программа начинается с адреса 456</w:t>
      </w:r>
      <w:r w:rsidRPr="003527EB">
        <w:rPr>
          <w:vertAlign w:val="subscript"/>
        </w:rPr>
        <w:t>16</w:t>
      </w:r>
      <w:r w:rsidRPr="003527EB">
        <w:t>. Размещаемая строка находится по адресу 550</w:t>
      </w:r>
      <w:r w:rsidRPr="003527EB">
        <w:rPr>
          <w:vertAlign w:val="subscript"/>
        </w:rPr>
        <w:t>16</w:t>
      </w:r>
      <w:r w:rsidRPr="003527EB">
        <w:t>.</w:t>
      </w:r>
    </w:p>
    <w:p w14:paraId="3332014E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Строка должна быть представлена в кодировке КОИ-8.</w:t>
      </w:r>
    </w:p>
    <w:p w14:paraId="2068CC94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 w14:paraId="62D23300" w14:textId="3B87D31C" w:rsidR="003527EB" w:rsidRPr="00B37193" w:rsidRDefault="003527EB" w:rsidP="0076449A">
      <w:pPr>
        <w:numPr>
          <w:ilvl w:val="0"/>
          <w:numId w:val="7"/>
        </w:numPr>
      </w:pPr>
      <w:r w:rsidRPr="003527EB">
        <w:t>Ввод строки начинается со ввода количества символов (1 байт), и должен быть завершен по вводу их необходимого количества.</w:t>
      </w:r>
    </w:p>
    <w:p w14:paraId="7C1B2183" w14:textId="659236AA" w:rsidR="005B3751" w:rsidRPr="00C358A6" w:rsidRDefault="00836A0B" w:rsidP="005B3751">
      <w:pPr>
        <w:pStyle w:val="1"/>
      </w:pPr>
      <w:bookmarkStart w:id="1" w:name="_Toc226145218"/>
      <w:r>
        <w:t>Э</w:t>
      </w:r>
      <w:r w:rsidR="005B3751">
        <w:t xml:space="preserve">тапы </w:t>
      </w:r>
      <w:r>
        <w:t>выполнения</w:t>
      </w:r>
      <w:bookmarkEnd w:id="1"/>
    </w:p>
    <w:p w14:paraId="0C1D9245" w14:textId="77777777" w:rsidR="00947012" w:rsidRPr="00C358A6" w:rsidRDefault="00947012" w:rsidP="00947012">
      <w:pPr>
        <w:pStyle w:val="2"/>
      </w:pPr>
      <w:bookmarkStart w:id="2" w:name="_Toc226145219"/>
      <w:r>
        <w:t>Описание программы</w:t>
      </w:r>
      <w:bookmarkEnd w:id="2"/>
    </w:p>
    <w:p w14:paraId="045DF8EB" w14:textId="74BE47BE" w:rsidR="009D2081" w:rsidRDefault="009D2081" w:rsidP="009D2081">
      <w:r>
        <w:t>Программа осуществляет посимвольный ввод слова в соответствии с заранее заданной длиной.</w:t>
      </w:r>
    </w:p>
    <w:p w14:paraId="3F0CA9E3" w14:textId="77777777" w:rsidR="009D2081" w:rsidRPr="009D2081" w:rsidRDefault="009D2081" w:rsidP="009D2081"/>
    <w:p w14:paraId="2C53DF33" w14:textId="132EF50D" w:rsidR="00947012" w:rsidRDefault="00947012" w:rsidP="00947012">
      <w:pPr>
        <w:rPr>
          <w:b/>
          <w:bCs/>
        </w:rPr>
      </w:pPr>
      <w:r>
        <w:t>Передаваемое слово</w:t>
      </w:r>
      <w:r w:rsidRPr="00947012">
        <w:t xml:space="preserve">: </w:t>
      </w:r>
      <w:r>
        <w:rPr>
          <w:b/>
          <w:bCs/>
        </w:rPr>
        <w:t>капибара</w:t>
      </w:r>
    </w:p>
    <w:p w14:paraId="24B85F72" w14:textId="1C878DB4" w:rsidR="00947012" w:rsidRDefault="00947012" w:rsidP="00947012">
      <w:r>
        <w:t>КОИ-8</w:t>
      </w:r>
      <w:r w:rsidRPr="009D2081">
        <w:t xml:space="preserve">: </w:t>
      </w:r>
      <w:r w:rsidR="009F1077" w:rsidRPr="009F1077">
        <w:t>CA C1 D0 C9 C2 C1 D2 C1</w:t>
      </w:r>
    </w:p>
    <w:p w14:paraId="0C65F16D" w14:textId="23E15034" w:rsidR="009F1077" w:rsidRPr="00C358A6" w:rsidRDefault="009F1077" w:rsidP="00947012">
      <w:r>
        <w:t>Программа</w:t>
      </w:r>
      <w:r w:rsidRPr="00C358A6">
        <w:t>:</w:t>
      </w:r>
    </w:p>
    <w:p w14:paraId="1A97EED8" w14:textId="0553D2CD" w:rsidR="009F1077" w:rsidRPr="009F1077" w:rsidRDefault="009F1077" w:rsidP="009F1077">
      <w:pPr>
        <w:pStyle w:val="af7"/>
        <w:rPr>
          <w:lang w:val="ru-RU"/>
        </w:rPr>
      </w:pPr>
      <w:r w:rsidRPr="009F1077">
        <w:t>org</w:t>
      </w:r>
      <w:r w:rsidRPr="009F1077">
        <w:rPr>
          <w:lang w:val="ru-RU"/>
        </w:rPr>
        <w:t xml:space="preserve"> 0</w:t>
      </w:r>
      <w:r w:rsidRPr="009F1077">
        <w:t>x</w:t>
      </w:r>
      <w:r w:rsidRPr="009F1077">
        <w:rPr>
          <w:lang w:val="ru-RU"/>
        </w:rPr>
        <w:t>45</w:t>
      </w:r>
      <w:r>
        <w:rPr>
          <w:lang w:val="ru-RU"/>
        </w:rPr>
        <w:t>5</w:t>
      </w:r>
    </w:p>
    <w:p w14:paraId="51B29F79" w14:textId="77777777" w:rsidR="009F1077" w:rsidRDefault="009F1077" w:rsidP="009F1077">
      <w:pPr>
        <w:pStyle w:val="af7"/>
        <w:rPr>
          <w:lang w:val="ru-RU"/>
        </w:rPr>
      </w:pPr>
      <w:r w:rsidRPr="009F1077">
        <w:t>first</w:t>
      </w:r>
      <w:r w:rsidRPr="009F1077">
        <w:rPr>
          <w:lang w:val="ru-RU"/>
        </w:rPr>
        <w:t>_</w:t>
      </w:r>
      <w:proofErr w:type="spellStart"/>
      <w:r w:rsidRPr="009F1077">
        <w:t>sym</w:t>
      </w:r>
      <w:proofErr w:type="spellEnd"/>
      <w:r w:rsidRPr="009F1077">
        <w:rPr>
          <w:lang w:val="ru-RU"/>
        </w:rPr>
        <w:t xml:space="preserve">: </w:t>
      </w:r>
      <w:r w:rsidRPr="009F1077">
        <w:t>word</w:t>
      </w:r>
      <w:r w:rsidRPr="009F1077">
        <w:rPr>
          <w:lang w:val="ru-RU"/>
        </w:rPr>
        <w:t xml:space="preserve"> 0</w:t>
      </w:r>
      <w:r w:rsidRPr="009F1077">
        <w:t>x</w:t>
      </w:r>
      <w:r w:rsidRPr="009F1077">
        <w:rPr>
          <w:lang w:val="ru-RU"/>
        </w:rPr>
        <w:t>551; адрес первого символа слова</w:t>
      </w:r>
    </w:p>
    <w:p w14:paraId="2CA72673" w14:textId="77777777" w:rsidR="009F1077" w:rsidRPr="009F1077" w:rsidRDefault="009F1077" w:rsidP="009F1077">
      <w:pPr>
        <w:pStyle w:val="af7"/>
        <w:rPr>
          <w:lang w:val="ru-RU"/>
        </w:rPr>
      </w:pPr>
    </w:p>
    <w:p w14:paraId="58EF52FF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start</w:t>
      </w:r>
      <w:r w:rsidRPr="00C358A6">
        <w:rPr>
          <w:lang w:val="ru-RU"/>
        </w:rPr>
        <w:t>:</w:t>
      </w:r>
    </w:p>
    <w:p w14:paraId="704FD321" w14:textId="77777777" w:rsidR="009F1077" w:rsidRPr="00C358A6" w:rsidRDefault="009F1077" w:rsidP="009F1077">
      <w:pPr>
        <w:pStyle w:val="af7"/>
        <w:rPr>
          <w:lang w:val="ru-RU"/>
        </w:rPr>
      </w:pPr>
      <w:proofErr w:type="gramStart"/>
      <w:r w:rsidRPr="00C358A6">
        <w:rPr>
          <w:lang w:val="ru-RU"/>
        </w:rPr>
        <w:t>;=</w:t>
      </w:r>
      <w:proofErr w:type="gramEnd"/>
      <w:r w:rsidRPr="00C358A6">
        <w:rPr>
          <w:lang w:val="ru-RU"/>
        </w:rPr>
        <w:t>======получим длину========</w:t>
      </w:r>
    </w:p>
    <w:p w14:paraId="416398AB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spin</w:t>
      </w:r>
      <w:r w:rsidRPr="00C358A6">
        <w:rPr>
          <w:lang w:val="ru-RU"/>
        </w:rPr>
        <w:t xml:space="preserve">1: </w:t>
      </w:r>
      <w:r w:rsidRPr="009F1077">
        <w:t>in</w:t>
      </w:r>
      <w:r w:rsidRPr="00C358A6">
        <w:rPr>
          <w:lang w:val="ru-RU"/>
        </w:rPr>
        <w:t xml:space="preserve"> 7; получить статус ВУ</w:t>
      </w:r>
    </w:p>
    <w:p w14:paraId="24E49F61" w14:textId="77777777" w:rsidR="009F1077" w:rsidRPr="009F1077" w:rsidRDefault="009F1077" w:rsidP="009F1077">
      <w:pPr>
        <w:pStyle w:val="af7"/>
      </w:pPr>
      <w:r w:rsidRPr="009F1077">
        <w:t xml:space="preserve">and #0x40; and с </w:t>
      </w:r>
      <w:proofErr w:type="spellStart"/>
      <w:r w:rsidRPr="009F1077">
        <w:t>битом</w:t>
      </w:r>
      <w:proofErr w:type="spellEnd"/>
      <w:r w:rsidRPr="009F1077">
        <w:t xml:space="preserve"> 6</w:t>
      </w:r>
    </w:p>
    <w:p w14:paraId="71C31C1C" w14:textId="77777777" w:rsidR="009F1077" w:rsidRPr="009F1077" w:rsidRDefault="009F1077" w:rsidP="009F1077">
      <w:pPr>
        <w:pStyle w:val="af7"/>
      </w:pPr>
      <w:proofErr w:type="spellStart"/>
      <w:r w:rsidRPr="009F1077">
        <w:t>beq</w:t>
      </w:r>
      <w:proofErr w:type="spellEnd"/>
      <w:r w:rsidRPr="009F1077">
        <w:t xml:space="preserve"> spin1; </w:t>
      </w:r>
      <w:proofErr w:type="spellStart"/>
      <w:r w:rsidRPr="009F1077">
        <w:t>если</w:t>
      </w:r>
      <w:proofErr w:type="spellEnd"/>
      <w:r w:rsidRPr="009F1077">
        <w:t xml:space="preserve"> AC=0 - </w:t>
      </w:r>
      <w:proofErr w:type="spellStart"/>
      <w:r w:rsidRPr="009F1077">
        <w:t>спин-луп</w:t>
      </w:r>
      <w:proofErr w:type="spellEnd"/>
    </w:p>
    <w:p w14:paraId="651A5023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in</w:t>
      </w:r>
      <w:r w:rsidRPr="00C358A6">
        <w:rPr>
          <w:lang w:val="ru-RU"/>
        </w:rPr>
        <w:t xml:space="preserve"> 6; ввод</w:t>
      </w:r>
    </w:p>
    <w:p w14:paraId="3D813332" w14:textId="77777777" w:rsidR="009F1077" w:rsidRPr="00C358A6" w:rsidRDefault="009F1077" w:rsidP="009F1077">
      <w:pPr>
        <w:pStyle w:val="af7"/>
        <w:rPr>
          <w:lang w:val="ru-RU"/>
        </w:rPr>
      </w:pPr>
      <w:proofErr w:type="spellStart"/>
      <w:r w:rsidRPr="009F1077">
        <w:t>st</w:t>
      </w:r>
      <w:proofErr w:type="spellEnd"/>
      <w:r w:rsidRPr="00C358A6">
        <w:rPr>
          <w:lang w:val="ru-RU"/>
        </w:rPr>
        <w:t xml:space="preserve"> 0</w:t>
      </w:r>
      <w:r w:rsidRPr="009F1077">
        <w:t>x</w:t>
      </w:r>
      <w:r w:rsidRPr="00C358A6">
        <w:rPr>
          <w:lang w:val="ru-RU"/>
        </w:rPr>
        <w:t>550</w:t>
      </w:r>
    </w:p>
    <w:p w14:paraId="2095CEE5" w14:textId="77777777" w:rsidR="009F1077" w:rsidRPr="00C358A6" w:rsidRDefault="009F1077" w:rsidP="009F1077">
      <w:pPr>
        <w:pStyle w:val="af7"/>
        <w:rPr>
          <w:lang w:val="ru-RU"/>
        </w:rPr>
      </w:pPr>
    </w:p>
    <w:p w14:paraId="2E2EF6D7" w14:textId="77777777" w:rsidR="009F1077" w:rsidRPr="00C358A6" w:rsidRDefault="009F1077" w:rsidP="009F1077">
      <w:pPr>
        <w:pStyle w:val="af7"/>
        <w:rPr>
          <w:lang w:val="ru-RU"/>
        </w:rPr>
      </w:pPr>
      <w:proofErr w:type="gramStart"/>
      <w:r w:rsidRPr="00C358A6">
        <w:rPr>
          <w:lang w:val="ru-RU"/>
        </w:rPr>
        <w:t>;=</w:t>
      </w:r>
      <w:proofErr w:type="gramEnd"/>
      <w:r w:rsidRPr="00C358A6">
        <w:rPr>
          <w:lang w:val="ru-RU"/>
        </w:rPr>
        <w:t>======получим слово========</w:t>
      </w:r>
    </w:p>
    <w:p w14:paraId="5AC0732A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spin</w:t>
      </w:r>
      <w:r w:rsidRPr="00C358A6">
        <w:rPr>
          <w:lang w:val="ru-RU"/>
        </w:rPr>
        <w:t xml:space="preserve">2: </w:t>
      </w:r>
      <w:r w:rsidRPr="009F1077">
        <w:t>in</w:t>
      </w:r>
      <w:r w:rsidRPr="00C358A6">
        <w:rPr>
          <w:lang w:val="ru-RU"/>
        </w:rPr>
        <w:t xml:space="preserve"> 7; получить статус ВУ</w:t>
      </w:r>
    </w:p>
    <w:p w14:paraId="240F0307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and</w:t>
      </w:r>
      <w:r w:rsidRPr="00C358A6">
        <w:rPr>
          <w:lang w:val="ru-RU"/>
        </w:rPr>
        <w:t xml:space="preserve"> #0</w:t>
      </w:r>
      <w:r w:rsidRPr="009F1077">
        <w:t>x</w:t>
      </w:r>
      <w:r w:rsidRPr="00C358A6">
        <w:rPr>
          <w:lang w:val="ru-RU"/>
        </w:rPr>
        <w:t xml:space="preserve">40; </w:t>
      </w:r>
      <w:r w:rsidRPr="009F1077">
        <w:t>and</w:t>
      </w:r>
      <w:r w:rsidRPr="00C358A6">
        <w:rPr>
          <w:lang w:val="ru-RU"/>
        </w:rPr>
        <w:t xml:space="preserve"> с битом 6</w:t>
      </w:r>
    </w:p>
    <w:p w14:paraId="6EF3E52D" w14:textId="77777777" w:rsidR="009F1077" w:rsidRPr="00C358A6" w:rsidRDefault="009F1077" w:rsidP="009F1077">
      <w:pPr>
        <w:pStyle w:val="af7"/>
        <w:rPr>
          <w:lang w:val="ru-RU"/>
        </w:rPr>
      </w:pPr>
      <w:proofErr w:type="spellStart"/>
      <w:r w:rsidRPr="009F1077">
        <w:t>beq</w:t>
      </w:r>
      <w:proofErr w:type="spellEnd"/>
      <w:r w:rsidRPr="00C358A6">
        <w:rPr>
          <w:lang w:val="ru-RU"/>
        </w:rPr>
        <w:t xml:space="preserve"> </w:t>
      </w:r>
      <w:r w:rsidRPr="009F1077">
        <w:t>spin</w:t>
      </w:r>
      <w:r w:rsidRPr="00C358A6">
        <w:rPr>
          <w:lang w:val="ru-RU"/>
        </w:rPr>
        <w:t xml:space="preserve">2; если </w:t>
      </w:r>
      <w:r w:rsidRPr="009F1077">
        <w:t>AC</w:t>
      </w:r>
      <w:r w:rsidRPr="00C358A6">
        <w:rPr>
          <w:lang w:val="ru-RU"/>
        </w:rPr>
        <w:t>=0 - спин-луп</w:t>
      </w:r>
    </w:p>
    <w:p w14:paraId="1DABF40C" w14:textId="77777777" w:rsidR="009F1077" w:rsidRPr="009F1077" w:rsidRDefault="009F1077" w:rsidP="009F1077">
      <w:pPr>
        <w:pStyle w:val="af7"/>
      </w:pPr>
      <w:r w:rsidRPr="009F1077">
        <w:t xml:space="preserve">in 6; </w:t>
      </w:r>
      <w:proofErr w:type="spellStart"/>
      <w:r w:rsidRPr="009F1077">
        <w:t>ввод</w:t>
      </w:r>
      <w:proofErr w:type="spellEnd"/>
    </w:p>
    <w:p w14:paraId="68BE3E35" w14:textId="77777777" w:rsidR="009F1077" w:rsidRPr="009F1077" w:rsidRDefault="009F1077" w:rsidP="009F1077">
      <w:pPr>
        <w:pStyle w:val="af7"/>
      </w:pPr>
      <w:proofErr w:type="spellStart"/>
      <w:r w:rsidRPr="009F1077">
        <w:t>st</w:t>
      </w:r>
      <w:proofErr w:type="spellEnd"/>
      <w:r w:rsidRPr="009F1077">
        <w:t xml:space="preserve"> (</w:t>
      </w:r>
      <w:proofErr w:type="spellStart"/>
      <w:r w:rsidRPr="009F1077">
        <w:t>first_</w:t>
      </w:r>
      <w:proofErr w:type="gramStart"/>
      <w:r w:rsidRPr="009F1077">
        <w:t>sym</w:t>
      </w:r>
      <w:proofErr w:type="spellEnd"/>
      <w:r w:rsidRPr="009F1077">
        <w:t>)+</w:t>
      </w:r>
      <w:proofErr w:type="gramEnd"/>
    </w:p>
    <w:p w14:paraId="65656CE4" w14:textId="77777777" w:rsidR="009F1077" w:rsidRPr="009F1077" w:rsidRDefault="009F1077" w:rsidP="009F1077">
      <w:pPr>
        <w:pStyle w:val="af7"/>
      </w:pPr>
      <w:r w:rsidRPr="009F1077">
        <w:t>loop 0x550</w:t>
      </w:r>
    </w:p>
    <w:p w14:paraId="7F0F4768" w14:textId="77777777" w:rsidR="009F1077" w:rsidRPr="009F1077" w:rsidRDefault="009F1077" w:rsidP="009F1077">
      <w:pPr>
        <w:pStyle w:val="af7"/>
      </w:pPr>
      <w:r w:rsidRPr="009F1077">
        <w:t>jump spin2</w:t>
      </w:r>
    </w:p>
    <w:p w14:paraId="08336628" w14:textId="77777777" w:rsidR="009F1077" w:rsidRPr="009F1077" w:rsidRDefault="009F1077" w:rsidP="009F1077">
      <w:pPr>
        <w:pStyle w:val="af7"/>
      </w:pPr>
      <w:proofErr w:type="spellStart"/>
      <w:r w:rsidRPr="009F1077">
        <w:t>hlt</w:t>
      </w:r>
      <w:proofErr w:type="spellEnd"/>
    </w:p>
    <w:p w14:paraId="36E2CC4C" w14:textId="77777777" w:rsidR="009F1077" w:rsidRPr="009F1077" w:rsidRDefault="009F1077" w:rsidP="009F1077">
      <w:pPr>
        <w:pStyle w:val="af7"/>
      </w:pPr>
    </w:p>
    <w:p w14:paraId="35C44931" w14:textId="77777777" w:rsidR="009F1077" w:rsidRPr="009F1077" w:rsidRDefault="009F1077" w:rsidP="009F1077">
      <w:pPr>
        <w:pStyle w:val="af7"/>
      </w:pPr>
    </w:p>
    <w:p w14:paraId="46389E83" w14:textId="77777777" w:rsidR="009F1077" w:rsidRPr="009F1077" w:rsidRDefault="009F1077" w:rsidP="009F1077">
      <w:pPr>
        <w:pStyle w:val="af7"/>
      </w:pPr>
      <w:r w:rsidRPr="009F1077">
        <w:t xml:space="preserve">org 0x550; </w:t>
      </w:r>
      <w:proofErr w:type="spellStart"/>
      <w:r w:rsidRPr="009F1077">
        <w:t>длина</w:t>
      </w:r>
      <w:proofErr w:type="spellEnd"/>
      <w:r w:rsidRPr="009F1077">
        <w:t xml:space="preserve"> + </w:t>
      </w:r>
      <w:proofErr w:type="spellStart"/>
      <w:r w:rsidRPr="009F1077">
        <w:t>строка</w:t>
      </w:r>
      <w:proofErr w:type="spellEnd"/>
    </w:p>
    <w:p w14:paraId="0525ECE6" w14:textId="77777777" w:rsidR="009F1077" w:rsidRPr="009F1077" w:rsidRDefault="009F1077" w:rsidP="009F1077">
      <w:pPr>
        <w:pStyle w:val="af7"/>
      </w:pPr>
      <w:proofErr w:type="spellStart"/>
      <w:r w:rsidRPr="009F1077">
        <w:t>len</w:t>
      </w:r>
      <w:proofErr w:type="spellEnd"/>
      <w:r w:rsidRPr="009F1077">
        <w:t xml:space="preserve">: word 0; </w:t>
      </w:r>
    </w:p>
    <w:p w14:paraId="00A9C600" w14:textId="1522DC0A" w:rsidR="00947012" w:rsidRPr="009F1077" w:rsidRDefault="009F1077" w:rsidP="009F1077">
      <w:pPr>
        <w:pStyle w:val="af7"/>
        <w:rPr>
          <w:lang w:val="ru-RU"/>
        </w:rPr>
      </w:pPr>
      <w:proofErr w:type="gramStart"/>
      <w:r w:rsidRPr="00C358A6">
        <w:rPr>
          <w:lang w:val="ru-RU"/>
        </w:rPr>
        <w:t>;тут</w:t>
      </w:r>
      <w:proofErr w:type="gramEnd"/>
      <w:r w:rsidRPr="00C358A6">
        <w:rPr>
          <w:lang w:val="ru-RU"/>
        </w:rPr>
        <w:t xml:space="preserve"> идут символы в КОИ-8</w:t>
      </w:r>
    </w:p>
    <w:p w14:paraId="5C5AA26B" w14:textId="02C9D008" w:rsidR="005B3751" w:rsidRPr="00947012" w:rsidRDefault="00CB0E69" w:rsidP="00E05014">
      <w:pPr>
        <w:pStyle w:val="2"/>
      </w:pPr>
      <w:bookmarkStart w:id="3" w:name="_Toc226145220"/>
      <w:r>
        <w:t>Текст исходной программы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2D680C10" w14:textId="1BCA96CA" w:rsidR="00B33D4A" w:rsidRPr="00B4642B" w:rsidRDefault="00B33D4A" w:rsidP="00990F4B">
            <w:pPr>
              <w:jc w:val="center"/>
            </w:pPr>
            <w:r w:rsidRPr="00B4642B"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990F4B">
            <w:pPr>
              <w:jc w:val="center"/>
            </w:pPr>
            <w:r w:rsidRPr="00B4642B"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990F4B">
            <w:pPr>
              <w:jc w:val="center"/>
            </w:pPr>
            <w:r w:rsidRPr="00B4642B"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990F4B">
            <w:pPr>
              <w:jc w:val="center"/>
            </w:pPr>
            <w:r w:rsidRPr="00B4642B">
              <w:t>Комментарии</w:t>
            </w:r>
          </w:p>
        </w:tc>
      </w:tr>
      <w:tr w:rsidR="00207E1B" w14:paraId="6B0F6F41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506F4C82" w14:textId="695054B0" w:rsidR="00207E1B" w:rsidRDefault="009F1077" w:rsidP="00990F4B">
            <w:pPr>
              <w:jc w:val="center"/>
            </w:pPr>
            <w:r>
              <w:t>455</w:t>
            </w:r>
          </w:p>
        </w:tc>
        <w:tc>
          <w:tcPr>
            <w:tcW w:w="1261" w:type="dxa"/>
            <w:vAlign w:val="center"/>
          </w:tcPr>
          <w:p w14:paraId="58D6FF3A" w14:textId="3E376F20" w:rsidR="00207E1B" w:rsidRPr="009F1077" w:rsidRDefault="009F1077" w:rsidP="00990F4B">
            <w:pPr>
              <w:jc w:val="center"/>
            </w:pPr>
            <w:r>
              <w:t>551</w:t>
            </w:r>
          </w:p>
        </w:tc>
        <w:tc>
          <w:tcPr>
            <w:tcW w:w="1842" w:type="dxa"/>
            <w:vAlign w:val="center"/>
          </w:tcPr>
          <w:p w14:paraId="4B0A3268" w14:textId="0B00C6B6" w:rsidR="00207E1B" w:rsidRPr="00C63C66" w:rsidRDefault="009F1077" w:rsidP="00990F4B">
            <w:pPr>
              <w:jc w:val="center"/>
              <w:rPr>
                <w:lang w:val="en-US"/>
              </w:rPr>
            </w:pPr>
            <w:r w:rsidRPr="009F1077">
              <w:rPr>
                <w:lang w:val="en-US"/>
              </w:rPr>
              <w:t>first</w:t>
            </w:r>
            <w:r w:rsidRPr="009F1077">
              <w:t>_</w:t>
            </w:r>
            <w:proofErr w:type="spellStart"/>
            <w:r w:rsidRPr="009F1077">
              <w:rPr>
                <w:lang w:val="en-US"/>
              </w:rPr>
              <w:t>sym</w:t>
            </w:r>
            <w:proofErr w:type="spellEnd"/>
          </w:p>
        </w:tc>
        <w:tc>
          <w:tcPr>
            <w:tcW w:w="5381" w:type="dxa"/>
            <w:vAlign w:val="center"/>
          </w:tcPr>
          <w:p w14:paraId="613C8D8E" w14:textId="6001B4DA" w:rsidR="00207E1B" w:rsidRPr="009F1077" w:rsidRDefault="009F1077" w:rsidP="00990F4B">
            <w:pPr>
              <w:jc w:val="center"/>
            </w:pPr>
            <w:r>
              <w:t>Адрес первого символа слова</w:t>
            </w:r>
          </w:p>
        </w:tc>
      </w:tr>
      <w:tr w:rsidR="000E3A04" w14:paraId="031D5FE9" w14:textId="77777777" w:rsidTr="00990F4B">
        <w:trPr>
          <w:trHeight w:val="397"/>
        </w:trPr>
        <w:tc>
          <w:tcPr>
            <w:tcW w:w="861" w:type="dxa"/>
            <w:shd w:val="clear" w:color="auto" w:fill="B3E5A1" w:themeFill="accent6" w:themeFillTint="66"/>
            <w:vAlign w:val="center"/>
          </w:tcPr>
          <w:p w14:paraId="4A2BF551" w14:textId="3C5D7211" w:rsidR="000E3A04" w:rsidRPr="000E3A04" w:rsidRDefault="00990F4B" w:rsidP="00990F4B">
            <w:pPr>
              <w:jc w:val="center"/>
              <w:rPr>
                <w:lang w:val="en-US"/>
              </w:rPr>
            </w:pPr>
            <w:r>
              <w:t>456</w:t>
            </w:r>
          </w:p>
        </w:tc>
        <w:tc>
          <w:tcPr>
            <w:tcW w:w="1261" w:type="dxa"/>
            <w:shd w:val="clear" w:color="auto" w:fill="B3E5A1" w:themeFill="accent6" w:themeFillTint="66"/>
            <w:vAlign w:val="center"/>
          </w:tcPr>
          <w:p w14:paraId="136F0310" w14:textId="0B8D24C3" w:rsidR="000E3A04" w:rsidRPr="000F2942" w:rsidRDefault="00990F4B" w:rsidP="00990F4B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1842" w:type="dxa"/>
            <w:shd w:val="clear" w:color="auto" w:fill="B3E5A1" w:themeFill="accent6" w:themeFillTint="66"/>
            <w:vAlign w:val="center"/>
          </w:tcPr>
          <w:p w14:paraId="24D5401A" w14:textId="6E6DD86F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7</w:t>
            </w:r>
          </w:p>
        </w:tc>
        <w:tc>
          <w:tcPr>
            <w:tcW w:w="5381" w:type="dxa"/>
            <w:shd w:val="clear" w:color="auto" w:fill="B3E5A1" w:themeFill="accent6" w:themeFillTint="66"/>
            <w:vAlign w:val="center"/>
          </w:tcPr>
          <w:p w14:paraId="2408DD45" w14:textId="6C9E61E5" w:rsidR="000E3A04" w:rsidRPr="00F67477" w:rsidRDefault="00990F4B" w:rsidP="00990F4B">
            <w:pPr>
              <w:jc w:val="center"/>
            </w:pPr>
            <w:r>
              <w:t>Чтение регистра состояния ВУ-3</w:t>
            </w:r>
          </w:p>
        </w:tc>
      </w:tr>
      <w:tr w:rsidR="00990F4B" w14:paraId="44B07CAF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18F517D5" w14:textId="04F7F987" w:rsidR="00990F4B" w:rsidRDefault="00990F4B" w:rsidP="00990F4B">
            <w:pPr>
              <w:jc w:val="center"/>
            </w:pPr>
            <w:r>
              <w:t>457</w:t>
            </w:r>
          </w:p>
        </w:tc>
        <w:tc>
          <w:tcPr>
            <w:tcW w:w="1261" w:type="dxa"/>
            <w:vAlign w:val="center"/>
          </w:tcPr>
          <w:p w14:paraId="0DA003FA" w14:textId="5B681717" w:rsidR="00990F4B" w:rsidRPr="00990F4B" w:rsidRDefault="00990F4B" w:rsidP="00990F4B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1842" w:type="dxa"/>
            <w:vAlign w:val="center"/>
          </w:tcPr>
          <w:p w14:paraId="4EC53DC6" w14:textId="794060AA" w:rsidR="00990F4B" w:rsidRPr="00B97D52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Pr="00990F4B">
              <w:rPr>
                <w:lang w:val="en-US"/>
              </w:rPr>
              <w:t>#0x40</w:t>
            </w:r>
          </w:p>
        </w:tc>
        <w:tc>
          <w:tcPr>
            <w:tcW w:w="5381" w:type="dxa"/>
            <w:vMerge w:val="restart"/>
            <w:vAlign w:val="center"/>
          </w:tcPr>
          <w:p w14:paraId="1DA8CCB9" w14:textId="77777777" w:rsidR="00990F4B" w:rsidRPr="00990F4B" w:rsidRDefault="00990F4B" w:rsidP="00990F4B">
            <w:pPr>
              <w:jc w:val="center"/>
            </w:pPr>
            <w:r>
              <w:t xml:space="preserve">Если ВУ не готово, </w:t>
            </w:r>
          </w:p>
          <w:p w14:paraId="7FDFB85B" w14:textId="6FC2A035" w:rsidR="00990F4B" w:rsidRPr="00990F4B" w:rsidRDefault="00990F4B" w:rsidP="00990F4B">
            <w:pPr>
              <w:jc w:val="center"/>
            </w:pPr>
            <w:r>
              <w:t>то ожидаем снова</w:t>
            </w:r>
          </w:p>
        </w:tc>
      </w:tr>
      <w:tr w:rsidR="00990F4B" w14:paraId="46A5EBF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1AC28B4" w14:textId="4E84D9F3" w:rsidR="00990F4B" w:rsidRDefault="00990F4B" w:rsidP="00990F4B">
            <w:pPr>
              <w:jc w:val="center"/>
            </w:pPr>
            <w:r>
              <w:t>458</w:t>
            </w:r>
          </w:p>
        </w:tc>
        <w:tc>
          <w:tcPr>
            <w:tcW w:w="1261" w:type="dxa"/>
            <w:vAlign w:val="center"/>
          </w:tcPr>
          <w:p w14:paraId="04A26726" w14:textId="24152B7F" w:rsidR="00990F4B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1842" w:type="dxa"/>
            <w:vAlign w:val="center"/>
          </w:tcPr>
          <w:p w14:paraId="655BC38A" w14:textId="59E6484B" w:rsidR="00990F4B" w:rsidRPr="00552145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IP-3</w:t>
            </w:r>
          </w:p>
        </w:tc>
        <w:tc>
          <w:tcPr>
            <w:tcW w:w="5381" w:type="dxa"/>
            <w:vMerge/>
            <w:vAlign w:val="center"/>
          </w:tcPr>
          <w:p w14:paraId="0C6981D1" w14:textId="24F9C935" w:rsidR="00990F4B" w:rsidRPr="00990F4B" w:rsidRDefault="00990F4B" w:rsidP="00990F4B">
            <w:pPr>
              <w:jc w:val="center"/>
            </w:pPr>
          </w:p>
        </w:tc>
      </w:tr>
      <w:tr w:rsidR="000E3A04" w14:paraId="5355A662" w14:textId="77777777" w:rsidTr="00990F4B">
        <w:trPr>
          <w:trHeight w:val="397"/>
        </w:trPr>
        <w:tc>
          <w:tcPr>
            <w:tcW w:w="861" w:type="dxa"/>
            <w:shd w:val="clear" w:color="auto" w:fill="FFFFFF" w:themeFill="background1"/>
            <w:vAlign w:val="center"/>
          </w:tcPr>
          <w:p w14:paraId="665B4A89" w14:textId="2B2826EC" w:rsidR="000E3A04" w:rsidRDefault="00990F4B" w:rsidP="00990F4B">
            <w:pPr>
              <w:jc w:val="center"/>
            </w:pPr>
            <w:r>
              <w:t>459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57474CC0" w14:textId="33995654" w:rsidR="000E3A04" w:rsidRPr="00990F4B" w:rsidRDefault="00990F4B" w:rsidP="00990F4B">
            <w:pPr>
              <w:jc w:val="center"/>
            </w:pPr>
            <w:r>
              <w:t>1206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583990" w14:textId="309F7CCC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6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04A54506" w14:textId="73AD2F4D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t>Ввод символа в АС</w:t>
            </w:r>
          </w:p>
        </w:tc>
      </w:tr>
      <w:tr w:rsidR="000E3A04" w14:paraId="3BC7F88F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74795771" w14:textId="35524023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t>45</w:t>
            </w:r>
            <w:r>
              <w:rPr>
                <w:lang w:val="en-US"/>
              </w:rPr>
              <w:t>A</w:t>
            </w:r>
          </w:p>
        </w:tc>
        <w:tc>
          <w:tcPr>
            <w:tcW w:w="1261" w:type="dxa"/>
            <w:vAlign w:val="center"/>
          </w:tcPr>
          <w:p w14:paraId="6E1C9318" w14:textId="11626812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E550</w:t>
            </w:r>
          </w:p>
        </w:tc>
        <w:tc>
          <w:tcPr>
            <w:tcW w:w="1842" w:type="dxa"/>
            <w:vAlign w:val="center"/>
          </w:tcPr>
          <w:p w14:paraId="5943E219" w14:textId="4D2A95FC" w:rsidR="000E3A04" w:rsidRPr="0033527F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0x550</w:t>
            </w:r>
          </w:p>
        </w:tc>
        <w:tc>
          <w:tcPr>
            <w:tcW w:w="5381" w:type="dxa"/>
            <w:vAlign w:val="center"/>
          </w:tcPr>
          <w:p w14:paraId="1C45C5F5" w14:textId="79D190FF" w:rsidR="000E3A04" w:rsidRPr="00990F4B" w:rsidRDefault="00990F4B" w:rsidP="00990F4B">
            <w:pPr>
              <w:jc w:val="center"/>
            </w:pPr>
            <w:r>
              <w:t>Устанавливаем длину</w:t>
            </w:r>
          </w:p>
        </w:tc>
      </w:tr>
      <w:tr w:rsidR="00A04937" w14:paraId="34ED24A3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01975467" w14:textId="3A96FD4A" w:rsidR="00A04937" w:rsidRPr="00990F4B" w:rsidRDefault="00A04937" w:rsidP="00A04937">
            <w:pPr>
              <w:jc w:val="center"/>
              <w:rPr>
                <w:lang w:val="en-US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1261" w:type="dxa"/>
            <w:vAlign w:val="center"/>
          </w:tcPr>
          <w:p w14:paraId="258DADB7" w14:textId="43A3E72A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1842" w:type="dxa"/>
            <w:vAlign w:val="center"/>
          </w:tcPr>
          <w:p w14:paraId="474E0518" w14:textId="3DB5ECA7" w:rsidR="00A04937" w:rsidRPr="00C34DEB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7</w:t>
            </w:r>
          </w:p>
        </w:tc>
        <w:tc>
          <w:tcPr>
            <w:tcW w:w="5381" w:type="dxa"/>
            <w:vAlign w:val="center"/>
          </w:tcPr>
          <w:p w14:paraId="1726573B" w14:textId="07449791" w:rsidR="00A04937" w:rsidRPr="00733560" w:rsidRDefault="00A04937" w:rsidP="00A04937">
            <w:pPr>
              <w:jc w:val="center"/>
              <w:rPr>
                <w:lang w:val="en-US"/>
              </w:rPr>
            </w:pPr>
            <w:r>
              <w:t>Чтение регистра состояния ВУ-3</w:t>
            </w:r>
          </w:p>
        </w:tc>
      </w:tr>
      <w:tr w:rsidR="00A04937" w14:paraId="2355982D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08A34F85" w14:textId="66DE94F0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1261" w:type="dxa"/>
            <w:vAlign w:val="center"/>
          </w:tcPr>
          <w:p w14:paraId="7C2E4DAC" w14:textId="6D77586F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1842" w:type="dxa"/>
            <w:vAlign w:val="center"/>
          </w:tcPr>
          <w:p w14:paraId="1766ADB5" w14:textId="16889476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Pr="00990F4B">
              <w:rPr>
                <w:lang w:val="en-US"/>
              </w:rPr>
              <w:t>#0x40</w:t>
            </w:r>
          </w:p>
        </w:tc>
        <w:tc>
          <w:tcPr>
            <w:tcW w:w="5381" w:type="dxa"/>
            <w:vMerge w:val="restart"/>
            <w:vAlign w:val="center"/>
          </w:tcPr>
          <w:p w14:paraId="10B42958" w14:textId="77777777" w:rsidR="00A04937" w:rsidRPr="00990F4B" w:rsidRDefault="00A04937" w:rsidP="00A04937">
            <w:pPr>
              <w:jc w:val="center"/>
            </w:pPr>
            <w:r>
              <w:t xml:space="preserve">Если ВУ не готово, </w:t>
            </w:r>
          </w:p>
          <w:p w14:paraId="5922B3B9" w14:textId="6AA2CA77" w:rsidR="00A04937" w:rsidRPr="00A04937" w:rsidRDefault="00A04937" w:rsidP="00A04937">
            <w:pPr>
              <w:jc w:val="center"/>
            </w:pPr>
            <w:r>
              <w:t>то ожидаем снова</w:t>
            </w:r>
          </w:p>
        </w:tc>
      </w:tr>
      <w:tr w:rsidR="00A04937" w14:paraId="1EE7D975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25BBB344" w14:textId="76D262FE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1261" w:type="dxa"/>
            <w:vAlign w:val="center"/>
          </w:tcPr>
          <w:p w14:paraId="2CD90508" w14:textId="023E2B99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1842" w:type="dxa"/>
            <w:vAlign w:val="center"/>
          </w:tcPr>
          <w:p w14:paraId="1CA2C8C5" w14:textId="261B436E" w:rsidR="00A04937" w:rsidRPr="00D7509F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IP-3</w:t>
            </w:r>
          </w:p>
        </w:tc>
        <w:tc>
          <w:tcPr>
            <w:tcW w:w="5381" w:type="dxa"/>
            <w:vMerge/>
            <w:vAlign w:val="center"/>
          </w:tcPr>
          <w:p w14:paraId="2BFCDE45" w14:textId="448262D5" w:rsidR="00A04937" w:rsidRPr="004E02E0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14:paraId="53152C9B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3F8E0F8E" w14:textId="00F3E397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1261" w:type="dxa"/>
            <w:vAlign w:val="center"/>
          </w:tcPr>
          <w:p w14:paraId="47F7A150" w14:textId="58169FBC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1842" w:type="dxa"/>
            <w:vAlign w:val="center"/>
          </w:tcPr>
          <w:p w14:paraId="01F45508" w14:textId="0D735BDB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6</w:t>
            </w:r>
          </w:p>
        </w:tc>
        <w:tc>
          <w:tcPr>
            <w:tcW w:w="5381" w:type="dxa"/>
            <w:vAlign w:val="center"/>
          </w:tcPr>
          <w:p w14:paraId="156EB4A7" w14:textId="5D27D725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t>Ввод символа в АС</w:t>
            </w:r>
          </w:p>
        </w:tc>
      </w:tr>
      <w:tr w:rsidR="000E3A04" w:rsidRPr="00240DF6" w14:paraId="4525C1A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BC02DB9" w14:textId="70AC3610" w:rsidR="000E3A04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1261" w:type="dxa"/>
            <w:vAlign w:val="center"/>
          </w:tcPr>
          <w:p w14:paraId="26A6FB7C" w14:textId="0A0BF343" w:rsidR="000E3A04" w:rsidRPr="00522E44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1842" w:type="dxa"/>
            <w:vAlign w:val="center"/>
          </w:tcPr>
          <w:p w14:paraId="6F0A7F63" w14:textId="413D4C91" w:rsidR="000E3A04" w:rsidRPr="00E707B1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(</w:t>
            </w:r>
            <w:r w:rsidRPr="009F1077">
              <w:rPr>
                <w:lang w:val="en-US"/>
              </w:rPr>
              <w:t>first</w:t>
            </w:r>
            <w:r w:rsidRPr="009F1077">
              <w:t>_</w:t>
            </w:r>
            <w:proofErr w:type="spellStart"/>
            <w:proofErr w:type="gramStart"/>
            <w:r w:rsidRPr="009F1077">
              <w:rPr>
                <w:lang w:val="en-US"/>
              </w:rPr>
              <w:t>sym</w:t>
            </w:r>
            <w:proofErr w:type="spellEnd"/>
            <w:r>
              <w:rPr>
                <w:lang w:val="en-US"/>
              </w:rPr>
              <w:t>)+</w:t>
            </w:r>
            <w:proofErr w:type="gramEnd"/>
          </w:p>
        </w:tc>
        <w:tc>
          <w:tcPr>
            <w:tcW w:w="5381" w:type="dxa"/>
            <w:vAlign w:val="center"/>
          </w:tcPr>
          <w:p w14:paraId="00C5F3C7" w14:textId="4FBFC4A8" w:rsidR="000E3A04" w:rsidRPr="00A04937" w:rsidRDefault="00A04937" w:rsidP="00990F4B">
            <w:pPr>
              <w:jc w:val="center"/>
            </w:pPr>
            <w:r>
              <w:t>Сохраняем на место первого элемента</w:t>
            </w:r>
          </w:p>
        </w:tc>
      </w:tr>
      <w:tr w:rsidR="000E3A04" w14:paraId="741E7440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54840661" w14:textId="157CBBFC" w:rsidR="000E3A04" w:rsidRPr="00A04937" w:rsidRDefault="00A04937" w:rsidP="00990F4B">
            <w:pPr>
              <w:jc w:val="center"/>
            </w:pPr>
            <w:r>
              <w:t>460</w:t>
            </w:r>
          </w:p>
        </w:tc>
        <w:tc>
          <w:tcPr>
            <w:tcW w:w="1261" w:type="dxa"/>
            <w:vAlign w:val="center"/>
          </w:tcPr>
          <w:p w14:paraId="67F59832" w14:textId="04E2F428" w:rsidR="000E3A04" w:rsidRPr="00A04937" w:rsidRDefault="00A04937" w:rsidP="00990F4B">
            <w:pPr>
              <w:jc w:val="center"/>
            </w:pPr>
            <w:r>
              <w:t>8550</w:t>
            </w:r>
          </w:p>
        </w:tc>
        <w:tc>
          <w:tcPr>
            <w:tcW w:w="1842" w:type="dxa"/>
            <w:vAlign w:val="center"/>
          </w:tcPr>
          <w:p w14:paraId="53DC91A7" w14:textId="013A8E7D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LOOP 0x550</w:t>
            </w:r>
          </w:p>
        </w:tc>
        <w:tc>
          <w:tcPr>
            <w:tcW w:w="5381" w:type="dxa"/>
            <w:vAlign w:val="center"/>
          </w:tcPr>
          <w:p w14:paraId="4FCC8530" w14:textId="285471F3" w:rsidR="000E3A04" w:rsidRPr="00A04937" w:rsidRDefault="00A04937" w:rsidP="00990F4B">
            <w:pPr>
              <w:jc w:val="center"/>
            </w:pPr>
            <w:r>
              <w:t xml:space="preserve">Длина слова – 1, если = 0, то </w:t>
            </w:r>
            <w:r>
              <w:rPr>
                <w:lang w:val="en-US"/>
              </w:rPr>
              <w:t>HLT</w:t>
            </w:r>
          </w:p>
        </w:tc>
      </w:tr>
      <w:tr w:rsidR="000E3A04" w14:paraId="6EEF88F1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F5EB814" w14:textId="70788C3E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1261" w:type="dxa"/>
            <w:vAlign w:val="center"/>
          </w:tcPr>
          <w:p w14:paraId="7FC8C8C7" w14:textId="44DD473C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1842" w:type="dxa"/>
            <w:vAlign w:val="center"/>
          </w:tcPr>
          <w:p w14:paraId="54CB819D" w14:textId="4639AFEA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JUMP IP-7</w:t>
            </w:r>
          </w:p>
        </w:tc>
        <w:tc>
          <w:tcPr>
            <w:tcW w:w="5381" w:type="dxa"/>
            <w:vAlign w:val="center"/>
          </w:tcPr>
          <w:p w14:paraId="1E383FAD" w14:textId="75D60B1A" w:rsidR="000E3A04" w:rsidRPr="00A04937" w:rsidRDefault="00A04937" w:rsidP="00990F4B">
            <w:pPr>
              <w:jc w:val="center"/>
            </w:pPr>
            <w:r>
              <w:t>Иначе ждем след символ</w:t>
            </w:r>
          </w:p>
        </w:tc>
      </w:tr>
      <w:tr w:rsidR="000E3A04" w14:paraId="1958DAE2" w14:textId="77777777" w:rsidTr="00A04937">
        <w:trPr>
          <w:trHeight w:val="397"/>
        </w:trPr>
        <w:tc>
          <w:tcPr>
            <w:tcW w:w="861" w:type="dxa"/>
            <w:shd w:val="clear" w:color="auto" w:fill="FF0000"/>
            <w:vAlign w:val="center"/>
          </w:tcPr>
          <w:p w14:paraId="6BCEFCEB" w14:textId="7EBA88D6" w:rsidR="000E3A04" w:rsidRPr="00A04937" w:rsidRDefault="00A04937" w:rsidP="00990F4B">
            <w:pPr>
              <w:jc w:val="center"/>
            </w:pPr>
            <w:r>
              <w:t>462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7EC9A466" w14:textId="7D913C7C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18B4E5F4" w14:textId="5A55178A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6EE66FB8" w14:textId="6157129B" w:rsidR="000E3A04" w:rsidRPr="00A04937" w:rsidRDefault="000E3A04" w:rsidP="00990F4B">
            <w:pPr>
              <w:jc w:val="center"/>
            </w:pPr>
          </w:p>
        </w:tc>
      </w:tr>
      <w:tr w:rsidR="004E02E0" w14:paraId="6A04631D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30E10059" w14:textId="4707B109" w:rsidR="004E02E0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550</w:t>
            </w:r>
          </w:p>
        </w:tc>
        <w:tc>
          <w:tcPr>
            <w:tcW w:w="1261" w:type="dxa"/>
            <w:vAlign w:val="center"/>
          </w:tcPr>
          <w:p w14:paraId="42D726CE" w14:textId="49C0E4CD" w:rsidR="004E02E0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52F889D2" w14:textId="5CC93417" w:rsidR="004E02E0" w:rsidRPr="00A04937" w:rsidRDefault="00A04937" w:rsidP="00A0493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</w:p>
        </w:tc>
        <w:tc>
          <w:tcPr>
            <w:tcW w:w="5381" w:type="dxa"/>
            <w:vAlign w:val="center"/>
          </w:tcPr>
          <w:p w14:paraId="23CC2717" w14:textId="6C198B8F" w:rsidR="004E02E0" w:rsidRPr="00A04937" w:rsidRDefault="00A04937" w:rsidP="00A04937">
            <w:pPr>
              <w:jc w:val="center"/>
            </w:pPr>
            <w:r>
              <w:t>Длина слова</w:t>
            </w:r>
          </w:p>
        </w:tc>
      </w:tr>
      <w:tr w:rsidR="00A04937" w14:paraId="35F4FB5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55B2D7F" w14:textId="6E3988E8" w:rsidR="00A04937" w:rsidRPr="00A04937" w:rsidRDefault="00A04937" w:rsidP="00A04937">
            <w:pPr>
              <w:jc w:val="center"/>
            </w:pPr>
            <w:r>
              <w:t>551</w:t>
            </w:r>
          </w:p>
        </w:tc>
        <w:tc>
          <w:tcPr>
            <w:tcW w:w="1261" w:type="dxa"/>
            <w:vAlign w:val="center"/>
          </w:tcPr>
          <w:p w14:paraId="55ED326F" w14:textId="08167274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07B4A93D" w14:textId="0E15DA45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 w:val="restart"/>
            <w:vAlign w:val="center"/>
          </w:tcPr>
          <w:p w14:paraId="38CD45A1" w14:textId="1F61270B" w:rsidR="00A04937" w:rsidRPr="00E813B0" w:rsidRDefault="00A04937" w:rsidP="00A04937">
            <w:pPr>
              <w:jc w:val="center"/>
            </w:pPr>
            <w:r>
              <w:t>Буквы</w:t>
            </w:r>
          </w:p>
        </w:tc>
      </w:tr>
      <w:tr w:rsidR="00A04937" w:rsidRPr="00301096" w14:paraId="0F8E5693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125C22BD" w14:textId="77887D6F" w:rsidR="00A04937" w:rsidRPr="00A04937" w:rsidRDefault="00A04937" w:rsidP="00A04937">
            <w:pPr>
              <w:jc w:val="center"/>
            </w:pPr>
            <w:r>
              <w:t>552</w:t>
            </w:r>
          </w:p>
        </w:tc>
        <w:tc>
          <w:tcPr>
            <w:tcW w:w="1261" w:type="dxa"/>
            <w:vAlign w:val="center"/>
          </w:tcPr>
          <w:p w14:paraId="73AD5B1D" w14:textId="603187C8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5C8D590D" w14:textId="4D362569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359E28C1" w14:textId="15D2A5FA" w:rsidR="00A04937" w:rsidRPr="00036C06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14:paraId="3B215E49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629BEC70" w14:textId="220C946F" w:rsidR="00A04937" w:rsidRPr="00A04937" w:rsidRDefault="00A04937" w:rsidP="00A04937">
            <w:pPr>
              <w:jc w:val="center"/>
            </w:pPr>
            <w:r>
              <w:t>553</w:t>
            </w:r>
          </w:p>
        </w:tc>
        <w:tc>
          <w:tcPr>
            <w:tcW w:w="1261" w:type="dxa"/>
            <w:vAlign w:val="center"/>
          </w:tcPr>
          <w:p w14:paraId="12CA76E2" w14:textId="6732F3F9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7C3F68AE" w14:textId="1CCDBE90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279FDE56" w14:textId="6A716F75" w:rsidR="00A04937" w:rsidRPr="00036C06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:rsidRPr="003527EB" w14:paraId="70338F75" w14:textId="77777777" w:rsidTr="00990F4B">
        <w:trPr>
          <w:trHeight w:val="397"/>
        </w:trPr>
        <w:tc>
          <w:tcPr>
            <w:tcW w:w="861" w:type="dxa"/>
            <w:shd w:val="clear" w:color="auto" w:fill="FFFFFF" w:themeFill="background1"/>
            <w:vAlign w:val="center"/>
          </w:tcPr>
          <w:p w14:paraId="2DB5C180" w14:textId="2893267C" w:rsidR="00A04937" w:rsidRPr="00A04937" w:rsidRDefault="00A04937" w:rsidP="00A04937">
            <w:pPr>
              <w:jc w:val="center"/>
            </w:pPr>
            <w:r>
              <w:t>…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30CD1408" w14:textId="28C67C03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864A27" w14:textId="2E833DEE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shd w:val="clear" w:color="auto" w:fill="FFFFFF" w:themeFill="background1"/>
            <w:vAlign w:val="center"/>
          </w:tcPr>
          <w:p w14:paraId="28D78C71" w14:textId="49110F42" w:rsidR="00A04937" w:rsidRPr="004E02E0" w:rsidRDefault="00A04937" w:rsidP="00A04937">
            <w:pPr>
              <w:jc w:val="center"/>
              <w:rPr>
                <w:lang w:val="en-US"/>
              </w:rPr>
            </w:pPr>
          </w:p>
        </w:tc>
      </w:tr>
    </w:tbl>
    <w:p w14:paraId="783D1293" w14:textId="77777777" w:rsidR="00C63C66" w:rsidRPr="009F1077" w:rsidRDefault="00C63C66" w:rsidP="00C63C66"/>
    <w:p w14:paraId="7B2EDD98" w14:textId="75B7EC5A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2B7F0C24" w:rsidR="0022786C" w:rsidRDefault="009D2081" w:rsidP="00BA2A29">
      <w:pPr>
        <w:rPr>
          <w:rFonts w:eastAsiaTheme="minorEastAsia"/>
        </w:rPr>
      </w:pPr>
      <w:r>
        <w:rPr>
          <w:rFonts w:eastAsiaTheme="minorEastAsia"/>
        </w:rPr>
        <w:t>456-462</w:t>
      </w:r>
      <w:r w:rsidR="0022786C">
        <w:rPr>
          <w:rFonts w:eastAsiaTheme="minorEastAsia"/>
        </w:rPr>
        <w:t xml:space="preserve"> — </w:t>
      </w:r>
      <w:r w:rsidR="00C257E1">
        <w:rPr>
          <w:rFonts w:eastAsiaTheme="minorEastAsia"/>
        </w:rPr>
        <w:t>команды программы</w:t>
      </w:r>
    </w:p>
    <w:p w14:paraId="64948AB6" w14:textId="5DFFDA55" w:rsidR="00C257E1" w:rsidRDefault="009D2081" w:rsidP="00BA2A29">
      <w:pPr>
        <w:rPr>
          <w:rFonts w:eastAsiaTheme="minorEastAsia"/>
        </w:rPr>
      </w:pPr>
      <w:r>
        <w:rPr>
          <w:rFonts w:eastAsiaTheme="minorEastAsia"/>
        </w:rPr>
        <w:t>455</w:t>
      </w:r>
      <w:r w:rsidR="00C257E1" w:rsidRPr="00C257E1">
        <w:rPr>
          <w:rFonts w:eastAsiaTheme="minorEastAsia"/>
        </w:rPr>
        <w:t xml:space="preserve"> </w:t>
      </w:r>
      <w:r w:rsidR="00C257E1">
        <w:rPr>
          <w:rFonts w:eastAsiaTheme="minorEastAsia"/>
        </w:rPr>
        <w:t>– исходные данные</w:t>
      </w:r>
    </w:p>
    <w:p w14:paraId="0C30245C" w14:textId="5A73C4FF" w:rsidR="00C257E1" w:rsidRDefault="009D2081" w:rsidP="00BA2A29">
      <w:pPr>
        <w:rPr>
          <w:rFonts w:eastAsiaTheme="minorEastAsia"/>
        </w:rPr>
      </w:pPr>
      <w:r>
        <w:rPr>
          <w:rFonts w:eastAsiaTheme="minorEastAsia"/>
        </w:rPr>
        <w:t>550</w:t>
      </w:r>
      <w:r w:rsidR="00C257E1" w:rsidRPr="00C257E1">
        <w:rPr>
          <w:rFonts w:eastAsiaTheme="minorEastAsia"/>
        </w:rPr>
        <w:t xml:space="preserve"> </w:t>
      </w:r>
      <w:r w:rsidR="00C257E1">
        <w:rPr>
          <w:rFonts w:eastAsiaTheme="minorEastAsia"/>
        </w:rPr>
        <w:t>–</w:t>
      </w:r>
      <w:r w:rsidR="00C257E1" w:rsidRPr="00C257E1">
        <w:rPr>
          <w:rFonts w:eastAsiaTheme="minorEastAsia"/>
        </w:rPr>
        <w:t xml:space="preserve"> </w:t>
      </w:r>
      <w:r>
        <w:rPr>
          <w:rFonts w:eastAsiaTheme="minorEastAsia"/>
        </w:rPr>
        <w:t>длина слова</w:t>
      </w:r>
    </w:p>
    <w:p w14:paraId="4A14F46A" w14:textId="3609D25C" w:rsidR="009D2081" w:rsidRDefault="009D2081" w:rsidP="00BA2A29">
      <w:pPr>
        <w:rPr>
          <w:rFonts w:eastAsiaTheme="minorEastAsia"/>
        </w:rPr>
      </w:pPr>
      <w:r>
        <w:rPr>
          <w:rFonts w:eastAsiaTheme="minorEastAsia"/>
        </w:rPr>
        <w:t>551-</w:t>
      </w:r>
      <w:r w:rsidRPr="00C358A6">
        <w:rPr>
          <w:rFonts w:eastAsiaTheme="minorEastAsia"/>
        </w:rPr>
        <w:t xml:space="preserve">… - </w:t>
      </w:r>
      <w:r>
        <w:rPr>
          <w:rFonts w:eastAsiaTheme="minorEastAsia"/>
        </w:rPr>
        <w:t>буквы</w:t>
      </w: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t>О</w:t>
      </w:r>
      <w:r w:rsidR="000D4044" w:rsidRPr="000D4044">
        <w:rPr>
          <w:b/>
          <w:bCs/>
        </w:rPr>
        <w:t>бласть представления</w:t>
      </w:r>
    </w:p>
    <w:p w14:paraId="34F03BB9" w14:textId="1E11115C" w:rsidR="009D2081" w:rsidRPr="009D2081" w:rsidRDefault="009D2081" w:rsidP="009D2081">
      <w:pPr>
        <w:rPr>
          <w:rFonts w:eastAsiaTheme="minorEastAsia"/>
        </w:rPr>
      </w:pPr>
      <w:r w:rsidRPr="009F1077">
        <w:rPr>
          <w:lang w:val="en-US"/>
        </w:rPr>
        <w:t>first</w:t>
      </w:r>
      <w:r w:rsidRPr="009F1077">
        <w:t>_</w:t>
      </w:r>
      <w:proofErr w:type="spellStart"/>
      <w:r w:rsidRPr="009F1077">
        <w:rPr>
          <w:lang w:val="en-US"/>
        </w:rPr>
        <w:t>sym</w:t>
      </w:r>
      <w:proofErr w:type="spellEnd"/>
      <w:r>
        <w:rPr>
          <w:rFonts w:eastAsiaTheme="minorEastAsia"/>
        </w:rPr>
        <w:t xml:space="preserve"> – 11-разрядная ячейка с адресом первого символа в слове</w:t>
      </w:r>
    </w:p>
    <w:p w14:paraId="4CA95104" w14:textId="00E16F63" w:rsidR="009D2081" w:rsidRPr="009D2081" w:rsidRDefault="009D2081" w:rsidP="009D2081">
      <w:pPr>
        <w:rPr>
          <w:rFonts w:eastAsiaTheme="minorEastAsia"/>
        </w:rPr>
      </w:pPr>
      <w:r>
        <w:rPr>
          <w:rFonts w:eastAsiaTheme="minorEastAsia"/>
        </w:rPr>
        <w:t>550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длина слова</w:t>
      </w:r>
      <w:r>
        <w:rPr>
          <w:rFonts w:eastAsiaTheme="minorEastAsia"/>
        </w:rPr>
        <w:t xml:space="preserve"> </w:t>
      </w:r>
      <w:r w:rsidRPr="009D2081">
        <w:rPr>
          <w:rFonts w:eastAsiaTheme="minorEastAsia"/>
        </w:rPr>
        <w:t>– 16-</w:t>
      </w:r>
      <w:r>
        <w:rPr>
          <w:rFonts w:eastAsiaTheme="minorEastAsia"/>
        </w:rPr>
        <w:t>разрядное знаковое число</w:t>
      </w:r>
    </w:p>
    <w:p w14:paraId="1695E251" w14:textId="65FCA9CC" w:rsidR="009D2081" w:rsidRDefault="009D2081" w:rsidP="009D2081">
      <w:pPr>
        <w:rPr>
          <w:rFonts w:eastAsiaTheme="minorEastAsia"/>
        </w:rPr>
      </w:pPr>
      <w:r>
        <w:rPr>
          <w:rFonts w:eastAsiaTheme="minorEastAsia"/>
        </w:rPr>
        <w:t>551-</w:t>
      </w:r>
      <w:r w:rsidRPr="009D2081">
        <w:rPr>
          <w:rFonts w:eastAsiaTheme="minorEastAsia"/>
        </w:rPr>
        <w:t xml:space="preserve">… - </w:t>
      </w:r>
      <w:r>
        <w:rPr>
          <w:rFonts w:eastAsiaTheme="minorEastAsia"/>
        </w:rPr>
        <w:t>буквы</w:t>
      </w:r>
      <w:r>
        <w:rPr>
          <w:rFonts w:eastAsiaTheme="minorEastAsia"/>
        </w:rPr>
        <w:t xml:space="preserve"> – 8-разрядные ячейки, так как хранят одну букву в КОИ-8</w:t>
      </w:r>
    </w:p>
    <w:p w14:paraId="38DBDACD" w14:textId="0C6D1681" w:rsidR="00497523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05E4D989" w14:textId="433E04EB" w:rsidR="009D2081" w:rsidRPr="00C358A6" w:rsidRDefault="009D2081" w:rsidP="00BA2A29">
      <w:pPr>
        <w:rPr>
          <w:rFonts w:eastAsiaTheme="minorEastAsia"/>
        </w:rPr>
      </w:pPr>
      <w:r>
        <w:t xml:space="preserve">Длина слова </w:t>
      </w:r>
      <w:r>
        <w:rPr>
          <w:lang w:val="en-US"/>
        </w:rPr>
        <w:t>res</w:t>
      </w:r>
      <w:r w:rsidRPr="009D2081">
        <w:t xml:space="preserve"> = 2047-551+1=1497=</w:t>
      </w:r>
      <w:r w:rsidRPr="009D2081">
        <w:t>5</w:t>
      </w:r>
      <w:r w:rsidRPr="009D2081">
        <w:rPr>
          <w:lang w:val="en-US"/>
        </w:rPr>
        <w:t>D</w:t>
      </w:r>
      <w:r w:rsidRPr="009D2081">
        <w:t>9</w:t>
      </w:r>
      <w:r w:rsidRPr="00C358A6">
        <w:rPr>
          <w:vertAlign w:val="subscript"/>
        </w:rPr>
        <w:t>16</w:t>
      </w:r>
      <w:r w:rsidR="00C358A6" w:rsidRPr="00C358A6"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es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[0</m:t>
        </m:r>
        <m:r>
          <w:rPr>
            <w:rFonts w:ascii="Cambria Math" w:hAnsi="Cambria Math"/>
          </w:rPr>
          <m:t>,5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]</m:t>
        </m:r>
      </m:oMath>
    </w:p>
    <w:p w14:paraId="6546BF91" w14:textId="74E8D17B" w:rsidR="00C358A6" w:rsidRPr="00C358A6" w:rsidRDefault="00C358A6" w:rsidP="00BA2A29">
      <w:pPr>
        <w:rPr>
          <w:i/>
          <w:lang w:val="en-US"/>
        </w:rPr>
      </w:pPr>
      <w:r>
        <w:rPr>
          <w:rFonts w:eastAsiaTheme="minorEastAsia"/>
        </w:rPr>
        <w:t xml:space="preserve">Буквы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[0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FF]</m:t>
        </m:r>
      </m:oMath>
    </w:p>
    <w:p w14:paraId="6CF66CFA" w14:textId="3AE49259" w:rsidR="003A6003" w:rsidRDefault="00CB0E69" w:rsidP="00C358A6">
      <w:pPr>
        <w:pStyle w:val="2"/>
        <w:rPr>
          <w:lang w:val="en-US"/>
        </w:rPr>
      </w:pPr>
      <w:bookmarkStart w:id="4" w:name="_Toc226145221"/>
      <w:r>
        <w:t>Трассировка</w:t>
      </w:r>
      <w:bookmarkEnd w:id="4"/>
    </w:p>
    <w:p w14:paraId="56293C5A" w14:textId="77777777" w:rsidR="006B0F84" w:rsidRDefault="006B0F84" w:rsidP="006B0F84">
      <w:pPr>
        <w:rPr>
          <w:b/>
          <w:bCs/>
        </w:rPr>
      </w:pPr>
      <w:r>
        <w:t>Передаваемое слово</w:t>
      </w:r>
      <w:r w:rsidRPr="00947012">
        <w:t xml:space="preserve">: </w:t>
      </w:r>
      <w:r>
        <w:rPr>
          <w:b/>
          <w:bCs/>
        </w:rPr>
        <w:t>капибара</w:t>
      </w:r>
    </w:p>
    <w:p w14:paraId="30B62153" w14:textId="24E36FFC" w:rsidR="006B0F84" w:rsidRPr="006B0F84" w:rsidRDefault="006B0F84" w:rsidP="006B0F84">
      <w:pPr>
        <w:rPr>
          <w:lang w:val="en-US"/>
        </w:rPr>
      </w:pPr>
      <w:r>
        <w:t>КОИ-8</w:t>
      </w:r>
      <w:r w:rsidRPr="009D2081">
        <w:t xml:space="preserve">: </w:t>
      </w:r>
      <w:r w:rsidRPr="009F1077">
        <w:t>CA C1 D0 C9 C2 C1 D2 C1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804"/>
        <w:gridCol w:w="649"/>
        <w:gridCol w:w="777"/>
        <w:gridCol w:w="649"/>
        <w:gridCol w:w="790"/>
        <w:gridCol w:w="595"/>
        <w:gridCol w:w="796"/>
        <w:gridCol w:w="790"/>
        <w:gridCol w:w="870"/>
        <w:gridCol w:w="851"/>
        <w:gridCol w:w="919"/>
      </w:tblGrid>
      <w:tr w:rsidR="004333E1" w14:paraId="61265505" w14:textId="77777777" w:rsidTr="00E9375E">
        <w:trPr>
          <w:jc w:val="center"/>
        </w:trPr>
        <w:tc>
          <w:tcPr>
            <w:tcW w:w="1659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916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770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11027F" w14:paraId="7FA2927C" w14:textId="77777777" w:rsidTr="00E9375E">
        <w:trPr>
          <w:jc w:val="center"/>
        </w:trPr>
        <w:tc>
          <w:tcPr>
            <w:tcW w:w="855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04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49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77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49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90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95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96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9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19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6B0F84" w14:paraId="4F591A31" w14:textId="77777777" w:rsidTr="00E9375E">
        <w:trPr>
          <w:jc w:val="center"/>
        </w:trPr>
        <w:tc>
          <w:tcPr>
            <w:tcW w:w="855" w:type="dxa"/>
            <w:vAlign w:val="center"/>
          </w:tcPr>
          <w:p w14:paraId="5CD50E6F" w14:textId="64501E1E" w:rsidR="006B0F84" w:rsidRPr="006B0F84" w:rsidRDefault="006B0F84" w:rsidP="006B0F84">
            <w:pPr>
              <w:jc w:val="center"/>
              <w:rPr>
                <w:lang w:val="en-US"/>
              </w:rPr>
            </w:pPr>
            <w:r>
              <w:t>456</w:t>
            </w:r>
          </w:p>
        </w:tc>
        <w:tc>
          <w:tcPr>
            <w:tcW w:w="804" w:type="dxa"/>
            <w:vAlign w:val="center"/>
          </w:tcPr>
          <w:p w14:paraId="7497AE09" w14:textId="70A05D9B" w:rsidR="006B0F84" w:rsidRDefault="006B0F84" w:rsidP="006B0F84">
            <w:pPr>
              <w:jc w:val="center"/>
            </w:pPr>
            <w:r>
              <w:t>1207</w:t>
            </w:r>
          </w:p>
        </w:tc>
        <w:tc>
          <w:tcPr>
            <w:tcW w:w="649" w:type="dxa"/>
          </w:tcPr>
          <w:p w14:paraId="79FC76D1" w14:textId="0BF88F0C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457</w:t>
            </w:r>
          </w:p>
        </w:tc>
        <w:tc>
          <w:tcPr>
            <w:tcW w:w="777" w:type="dxa"/>
            <w:vAlign w:val="center"/>
          </w:tcPr>
          <w:p w14:paraId="65673153" w14:textId="4347DDCF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649" w:type="dxa"/>
          </w:tcPr>
          <w:p w14:paraId="42DC31AA" w14:textId="5D611574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456</w:t>
            </w:r>
          </w:p>
        </w:tc>
        <w:tc>
          <w:tcPr>
            <w:tcW w:w="790" w:type="dxa"/>
          </w:tcPr>
          <w:p w14:paraId="146A31E9" w14:textId="733CF954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</w:tcPr>
          <w:p w14:paraId="49096161" w14:textId="3C0E2B6E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07E9A6C0" w14:textId="5B4465ED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0456</w:t>
            </w:r>
          </w:p>
        </w:tc>
        <w:tc>
          <w:tcPr>
            <w:tcW w:w="790" w:type="dxa"/>
          </w:tcPr>
          <w:p w14:paraId="29AEC56E" w14:textId="1C80349F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30D8D0D9" w14:textId="2582B218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8D0DE0A" w14:textId="77777777" w:rsidR="006B0F84" w:rsidRDefault="006B0F84" w:rsidP="006B0F84">
            <w:pPr>
              <w:jc w:val="center"/>
            </w:pPr>
          </w:p>
        </w:tc>
        <w:tc>
          <w:tcPr>
            <w:tcW w:w="919" w:type="dxa"/>
          </w:tcPr>
          <w:p w14:paraId="4FE2EADE" w14:textId="77777777" w:rsidR="006B0F84" w:rsidRDefault="006B0F84" w:rsidP="006B0F84">
            <w:pPr>
              <w:jc w:val="center"/>
            </w:pPr>
          </w:p>
        </w:tc>
      </w:tr>
      <w:tr w:rsidR="006B0F84" w14:paraId="0E0B3F5D" w14:textId="77777777" w:rsidTr="00E9375E">
        <w:trPr>
          <w:jc w:val="center"/>
        </w:trPr>
        <w:tc>
          <w:tcPr>
            <w:tcW w:w="855" w:type="dxa"/>
            <w:vAlign w:val="center"/>
          </w:tcPr>
          <w:p w14:paraId="673D4AAD" w14:textId="5333F50D" w:rsidR="006B0F84" w:rsidRDefault="006B0F84" w:rsidP="006B0F84">
            <w:pPr>
              <w:jc w:val="center"/>
            </w:pPr>
            <w:r>
              <w:t>457</w:t>
            </w:r>
          </w:p>
        </w:tc>
        <w:tc>
          <w:tcPr>
            <w:tcW w:w="804" w:type="dxa"/>
            <w:vAlign w:val="center"/>
          </w:tcPr>
          <w:p w14:paraId="3566C83C" w14:textId="0B4CC360" w:rsidR="006B0F84" w:rsidRDefault="006B0F84" w:rsidP="006B0F84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</w:tcPr>
          <w:p w14:paraId="431C632A" w14:textId="4103A5BB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458</w:t>
            </w:r>
          </w:p>
        </w:tc>
        <w:tc>
          <w:tcPr>
            <w:tcW w:w="777" w:type="dxa"/>
            <w:vAlign w:val="center"/>
          </w:tcPr>
          <w:p w14:paraId="33151308" w14:textId="21E852A9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</w:tcPr>
          <w:p w14:paraId="4A87EC67" w14:textId="3BA38767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457</w:t>
            </w:r>
          </w:p>
        </w:tc>
        <w:tc>
          <w:tcPr>
            <w:tcW w:w="790" w:type="dxa"/>
          </w:tcPr>
          <w:p w14:paraId="5B8504BB" w14:textId="0E4FEDB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</w:tcPr>
          <w:p w14:paraId="1913678E" w14:textId="2AAA9805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18788276" w14:textId="0F5D6D82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0457</w:t>
            </w:r>
          </w:p>
        </w:tc>
        <w:tc>
          <w:tcPr>
            <w:tcW w:w="790" w:type="dxa"/>
          </w:tcPr>
          <w:p w14:paraId="6231B478" w14:textId="36AE321E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27E54400" w14:textId="59AE6FEB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216E76C3" w14:textId="35FC6DE8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</w:tcPr>
          <w:p w14:paraId="25CEEA9D" w14:textId="7702802E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6B0F84" w14:paraId="4834E87B" w14:textId="77777777" w:rsidTr="00E9375E">
        <w:trPr>
          <w:jc w:val="center"/>
        </w:trPr>
        <w:tc>
          <w:tcPr>
            <w:tcW w:w="855" w:type="dxa"/>
            <w:vAlign w:val="center"/>
          </w:tcPr>
          <w:p w14:paraId="608A7A58" w14:textId="1AEFF093" w:rsidR="006B0F84" w:rsidRDefault="006B0F84" w:rsidP="006B0F84">
            <w:pPr>
              <w:jc w:val="center"/>
            </w:pPr>
            <w:r>
              <w:t>458</w:t>
            </w:r>
          </w:p>
        </w:tc>
        <w:tc>
          <w:tcPr>
            <w:tcW w:w="804" w:type="dxa"/>
            <w:vAlign w:val="center"/>
          </w:tcPr>
          <w:p w14:paraId="3B847E93" w14:textId="01ED01CF" w:rsidR="006B0F84" w:rsidRDefault="006B0F84" w:rsidP="006B0F84">
            <w:pPr>
              <w:jc w:val="center"/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</w:tcPr>
          <w:p w14:paraId="64F8A9DD" w14:textId="1A4A757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459</w:t>
            </w:r>
          </w:p>
        </w:tc>
        <w:tc>
          <w:tcPr>
            <w:tcW w:w="777" w:type="dxa"/>
            <w:vAlign w:val="center"/>
          </w:tcPr>
          <w:p w14:paraId="329962AC" w14:textId="5F2EA409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</w:tcPr>
          <w:p w14:paraId="416B1CBA" w14:textId="5675275F" w:rsidR="006B0F84" w:rsidRPr="00E608BC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458</w:t>
            </w:r>
          </w:p>
        </w:tc>
        <w:tc>
          <w:tcPr>
            <w:tcW w:w="790" w:type="dxa"/>
          </w:tcPr>
          <w:p w14:paraId="4539E6E8" w14:textId="2740708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</w:tcPr>
          <w:p w14:paraId="595C3C3B" w14:textId="1A38F52D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427F7721" w14:textId="7661B563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FFFD</w:t>
            </w:r>
          </w:p>
        </w:tc>
        <w:tc>
          <w:tcPr>
            <w:tcW w:w="790" w:type="dxa"/>
          </w:tcPr>
          <w:p w14:paraId="2F0A02B5" w14:textId="5A5B3EB3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2E16ABCD" w14:textId="2468D5B8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6C9AD57" w14:textId="77777777" w:rsidR="006B0F84" w:rsidRDefault="006B0F84" w:rsidP="006B0F84">
            <w:pPr>
              <w:jc w:val="center"/>
            </w:pPr>
          </w:p>
        </w:tc>
        <w:tc>
          <w:tcPr>
            <w:tcW w:w="919" w:type="dxa"/>
          </w:tcPr>
          <w:p w14:paraId="720BC296" w14:textId="77777777" w:rsidR="006B0F84" w:rsidRDefault="006B0F84" w:rsidP="006B0F84">
            <w:pPr>
              <w:jc w:val="center"/>
            </w:pPr>
          </w:p>
        </w:tc>
      </w:tr>
      <w:tr w:rsidR="006B0F84" w14:paraId="2336B47C" w14:textId="77777777" w:rsidTr="00E9375E">
        <w:trPr>
          <w:jc w:val="center"/>
        </w:trPr>
        <w:tc>
          <w:tcPr>
            <w:tcW w:w="855" w:type="dxa"/>
            <w:vAlign w:val="center"/>
          </w:tcPr>
          <w:p w14:paraId="30C7976B" w14:textId="1CE71360" w:rsidR="006B0F84" w:rsidRPr="006B0F84" w:rsidRDefault="006B0F84" w:rsidP="006B0F84">
            <w:pPr>
              <w:jc w:val="center"/>
              <w:rPr>
                <w:lang w:val="en-US"/>
              </w:rPr>
            </w:pPr>
            <w:r>
              <w:t>459</w:t>
            </w:r>
          </w:p>
        </w:tc>
        <w:tc>
          <w:tcPr>
            <w:tcW w:w="804" w:type="dxa"/>
            <w:vAlign w:val="center"/>
          </w:tcPr>
          <w:p w14:paraId="7408AA73" w14:textId="67DEFA20" w:rsidR="006B0F84" w:rsidRDefault="006B0F84" w:rsidP="006B0F84">
            <w:pPr>
              <w:jc w:val="center"/>
            </w:pPr>
            <w:r>
              <w:t>1206</w:t>
            </w:r>
          </w:p>
        </w:tc>
        <w:tc>
          <w:tcPr>
            <w:tcW w:w="649" w:type="dxa"/>
          </w:tcPr>
          <w:p w14:paraId="0B800208" w14:textId="589ED647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45A</w:t>
            </w:r>
          </w:p>
        </w:tc>
        <w:tc>
          <w:tcPr>
            <w:tcW w:w="777" w:type="dxa"/>
            <w:vAlign w:val="center"/>
          </w:tcPr>
          <w:p w14:paraId="48DA90F2" w14:textId="14906812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649" w:type="dxa"/>
          </w:tcPr>
          <w:p w14:paraId="03F77BEB" w14:textId="44EEED93" w:rsidR="006B0F84" w:rsidRPr="00E608BC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459</w:t>
            </w:r>
          </w:p>
        </w:tc>
        <w:tc>
          <w:tcPr>
            <w:tcW w:w="790" w:type="dxa"/>
          </w:tcPr>
          <w:p w14:paraId="48599E58" w14:textId="2A48658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</w:tcPr>
          <w:p w14:paraId="311C63BF" w14:textId="4DAB35CD" w:rsidR="006B0F84" w:rsidRPr="00456A83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292B5EB2" w14:textId="752E3070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0459</w:t>
            </w:r>
          </w:p>
        </w:tc>
        <w:tc>
          <w:tcPr>
            <w:tcW w:w="790" w:type="dxa"/>
          </w:tcPr>
          <w:p w14:paraId="7FDC9100" w14:textId="7974292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870" w:type="dxa"/>
          </w:tcPr>
          <w:p w14:paraId="4BB3B1FF" w14:textId="76DEB1AA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7C06D5C" w14:textId="56FCF1D6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</w:tcPr>
          <w:p w14:paraId="3C304793" w14:textId="63CD532E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6B0F84" w14:paraId="6383E2DB" w14:textId="77777777" w:rsidTr="00E9375E">
        <w:trPr>
          <w:jc w:val="center"/>
        </w:trPr>
        <w:tc>
          <w:tcPr>
            <w:tcW w:w="855" w:type="dxa"/>
            <w:vAlign w:val="center"/>
          </w:tcPr>
          <w:p w14:paraId="26524F23" w14:textId="702E9CED" w:rsidR="006B0F84" w:rsidRDefault="006B0F84" w:rsidP="006B0F84">
            <w:pPr>
              <w:jc w:val="center"/>
            </w:pPr>
            <w:r>
              <w:t>45</w:t>
            </w:r>
            <w:r>
              <w:rPr>
                <w:lang w:val="en-US"/>
              </w:rPr>
              <w:t>A</w:t>
            </w:r>
          </w:p>
        </w:tc>
        <w:tc>
          <w:tcPr>
            <w:tcW w:w="804" w:type="dxa"/>
            <w:vAlign w:val="center"/>
          </w:tcPr>
          <w:p w14:paraId="3EB2A7E3" w14:textId="4747213D" w:rsidR="006B0F84" w:rsidRDefault="006B0F84" w:rsidP="006B0F84">
            <w:pPr>
              <w:jc w:val="center"/>
            </w:pPr>
            <w:r>
              <w:rPr>
                <w:lang w:val="en-US"/>
              </w:rPr>
              <w:t>E550</w:t>
            </w:r>
          </w:p>
        </w:tc>
        <w:tc>
          <w:tcPr>
            <w:tcW w:w="649" w:type="dxa"/>
          </w:tcPr>
          <w:p w14:paraId="66DF95D1" w14:textId="297E3659" w:rsidR="006B0F84" w:rsidRPr="00456A83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vAlign w:val="center"/>
          </w:tcPr>
          <w:p w14:paraId="2A835169" w14:textId="57C6E006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E550</w:t>
            </w:r>
          </w:p>
        </w:tc>
        <w:tc>
          <w:tcPr>
            <w:tcW w:w="649" w:type="dxa"/>
          </w:tcPr>
          <w:p w14:paraId="0AD704DC" w14:textId="4694CFDC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</w:tcPr>
          <w:p w14:paraId="75E22BFC" w14:textId="581A25DC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595" w:type="dxa"/>
          </w:tcPr>
          <w:p w14:paraId="00BE4801" w14:textId="6A4D2891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1EDCFFBE" w14:textId="1A2B39A1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45A</w:t>
            </w:r>
          </w:p>
        </w:tc>
        <w:tc>
          <w:tcPr>
            <w:tcW w:w="790" w:type="dxa"/>
          </w:tcPr>
          <w:p w14:paraId="1F4BEA67" w14:textId="1D139D33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870" w:type="dxa"/>
          </w:tcPr>
          <w:p w14:paraId="3E6C303F" w14:textId="330130D3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783B345" w14:textId="5F6D3E6C" w:rsidR="006B0F84" w:rsidRPr="0069656B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</w:tcPr>
          <w:p w14:paraId="72814012" w14:textId="7D00973D" w:rsidR="006B0F84" w:rsidRPr="0069656B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E9375E" w14:paraId="77A988B4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6B0DE8D4" w14:textId="0ED305CB" w:rsidR="006B0F84" w:rsidRDefault="006B0F84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0FA9F1DF" w14:textId="5091EE0C" w:rsidR="006B0F84" w:rsidRDefault="006B0F84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5B0BE60" w14:textId="47682249" w:rsidR="006B0F84" w:rsidRPr="00346E06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68840B7D" w14:textId="1B850636" w:rsidR="006B0F84" w:rsidRPr="00BD466F" w:rsidRDefault="00E9375E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2CB9B778" w14:textId="27231790" w:rsidR="006B0F84" w:rsidRPr="00E608BC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6BC03023" w14:textId="2D473386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47039BBC" w14:textId="5FA6BA15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707A6039" w14:textId="54CCF108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1CA5E40" w14:textId="6BA4C149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6B8E7452" w14:textId="01D6993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53115B09" w14:textId="77777777" w:rsidR="006B0F84" w:rsidRPr="00346E06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5BDE3BD0" w14:textId="77777777" w:rsidR="006B0F84" w:rsidRPr="00346E06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E9375E" w14:paraId="44151BE3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3DEE620B" w14:textId="0966302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7D341530" w14:textId="30513FC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21DC06E" w14:textId="27E8A19B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  <w:r>
              <w:rPr>
                <w:lang w:val="en-US"/>
              </w:rPr>
              <w:t>D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A6C2EAD" w14:textId="22D97F30" w:rsidR="00E9375E" w:rsidRPr="00BD466F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3478036" w14:textId="4DE0E28A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  <w:r>
              <w:rPr>
                <w:lang w:val="en-US"/>
              </w:rPr>
              <w:t>C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690E5787" w14:textId="17647B3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6640D3EC" w14:textId="04D6ABF8" w:rsidR="00E9375E" w:rsidRPr="00BD466F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600EFB92" w14:textId="04D759E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</w:t>
            </w:r>
            <w:r>
              <w:rPr>
                <w:lang w:val="en-US"/>
              </w:rPr>
              <w:t>C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39D5ED07" w14:textId="4163388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5EF2E8FA" w14:textId="167B804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27E0AAF2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710ABD82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43A365C4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78DBB073" w14:textId="38095ED6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1F0D1594" w14:textId="5A87F688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4019486" w14:textId="594F49AE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BABB6A3" w14:textId="20FD83FA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658A82E0" w14:textId="2540D88E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0DCBA84A" w14:textId="5F5BC65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903DB59" w14:textId="7B719BF4" w:rsidR="00E9375E" w:rsidRPr="00BD466F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0402D594" w14:textId="28150D6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7BC845FC" w14:textId="3D25F9C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D31CFBA" w14:textId="44E0E87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0AFB0417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5AD8A0F3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332AC848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5EEEB664" w14:textId="2D09A17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06D7F329" w14:textId="65850955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25981901" w14:textId="46C0BF42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703FC2D" w14:textId="644AFBFE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4EEE28C2" w14:textId="4884B481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19E6F39" w14:textId="7961276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61DA1E4" w14:textId="21ED5902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49D88CE8" w14:textId="7473CD6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13A27B66" w14:textId="372E9C5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5B64A6BC" w14:textId="0C0C73F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3F5D5A5B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7B6029A6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2A9629EC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0B52391E" w14:textId="3BC3E250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6C65E7E5" w14:textId="64CDE82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1C7E3EA5" w14:textId="1215E6BD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3235FC8F" w14:textId="39EDD5FB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C26D1C4" w14:textId="036A6AF9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584A218C" w14:textId="3157C10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2EF5CD6E" w14:textId="229FF407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26D6B913" w14:textId="4585CEE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1686C5A7" w14:textId="449F61C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B59508A" w14:textId="6CE29BB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3C7392CD" w14:textId="42463AC0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919" w:type="dxa"/>
            <w:shd w:val="clear" w:color="auto" w:fill="C1E4F5" w:themeFill="accent1" w:themeFillTint="33"/>
          </w:tcPr>
          <w:p w14:paraId="38D3A60E" w14:textId="4FC8F468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</w:t>
            </w:r>
          </w:p>
        </w:tc>
      </w:tr>
      <w:tr w:rsidR="00E9375E" w14:paraId="554CECD8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32209639" w14:textId="4A4F4EB8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lastRenderedPageBreak/>
              <w:t>460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272FE41F" w14:textId="5F8BD809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734F43D0" w14:textId="068965DD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42E97880" w14:textId="1217DD9C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11C09CBF" w14:textId="16E9F907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54A017D" w14:textId="07AC231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2327D16F" w14:textId="2E8EFB98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499A4B91" w14:textId="5E7F7C8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0006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3F51D504" w14:textId="17B19DF9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165BE0A" w14:textId="12CA0F9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77385953" w14:textId="07B39B21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1E4F5" w:themeFill="accent1" w:themeFillTint="33"/>
          </w:tcPr>
          <w:p w14:paraId="47C7C13C" w14:textId="105304A7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9375E" w14:paraId="502729D5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55A2D030" w14:textId="12EBC064" w:rsidR="00E9375E" w:rsidRDefault="00E9375E" w:rsidP="00E9375E">
            <w:pPr>
              <w:jc w:val="center"/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6219991A" w14:textId="79407E1D" w:rsidR="00E9375E" w:rsidRDefault="00E9375E" w:rsidP="00E9375E">
            <w:pPr>
              <w:jc w:val="center"/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B136838" w14:textId="1041B41A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0291E3CB" w14:textId="6334EAE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31DCA61C" w14:textId="7D54FBF9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78DD3EF6" w14:textId="675C9B9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AC55C73" w14:textId="13399EB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607895FF" w14:textId="338927B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0D1F38E6" w14:textId="4A4A235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01D67A31" w14:textId="42F5BDE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1C1A6AD7" w14:textId="26A5B543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3C81870F" w14:textId="78065988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6477A801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97CB2FD" w14:textId="7F9012A6" w:rsidR="00E9375E" w:rsidRDefault="00E9375E" w:rsidP="00E9375E">
            <w:pPr>
              <w:jc w:val="center"/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0FEB48E3" w14:textId="5528676F" w:rsidR="00E9375E" w:rsidRDefault="00E9375E" w:rsidP="00E9375E">
            <w:pPr>
              <w:jc w:val="center"/>
            </w:pPr>
            <w: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057F00D" w14:textId="0A14F45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8A0F66B" w14:textId="60EEF12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21A3C97" w14:textId="49A6DB9B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3933EE7" w14:textId="2143B31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32E0F9C9" w14:textId="3D3AFEE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7BDB7400" w14:textId="1B52CE6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CFE17FE" w14:textId="52C5D68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AEB25A5" w14:textId="0AC3FC5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1A0FF187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0B17F90" w14:textId="77777777" w:rsidR="00E9375E" w:rsidRDefault="00E9375E" w:rsidP="00E9375E">
            <w:pPr>
              <w:jc w:val="center"/>
            </w:pPr>
          </w:p>
        </w:tc>
      </w:tr>
      <w:tr w:rsidR="008C58A8" w14:paraId="3C19B4C1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D750F65" w14:textId="1BB39242" w:rsidR="00E9375E" w:rsidRDefault="00E9375E" w:rsidP="00E9375E">
            <w:pPr>
              <w:jc w:val="center"/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6EDC7825" w14:textId="52FEB7DB" w:rsidR="00E9375E" w:rsidRDefault="00E9375E" w:rsidP="00E9375E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AFA1735" w14:textId="10E02A2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7591829" w14:textId="02BDA24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0009073" w14:textId="4006AF7E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0B23E0E" w14:textId="5B8755B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4103745B" w14:textId="71F0D96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3C93A372" w14:textId="3FD1F30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6F224D5" w14:textId="74662C6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127BBFBF" w14:textId="0EC3A20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077B6FD" w14:textId="1889CCB8" w:rsidR="00E9375E" w:rsidRPr="00204F03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BB3CF04" w14:textId="74E5375C" w:rsidR="00E9375E" w:rsidRPr="00204F03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52F33F8C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173C35F3" w14:textId="022C8CCA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BEE70A8" w14:textId="0221E07A" w:rsidR="00E9375E" w:rsidRDefault="00E9375E" w:rsidP="00E9375E">
            <w:pPr>
              <w:jc w:val="center"/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564E4E1" w14:textId="68AD598C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AAD4B5B" w14:textId="5D514DA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5309DB4" w14:textId="131D1D9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51ECC59" w14:textId="5F060C5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9923086" w14:textId="06144C9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685C5560" w14:textId="53C9D37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94435C4" w14:textId="00C1EA4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8CF7DA4" w14:textId="2A445C50" w:rsidR="00E9375E" w:rsidRPr="00A620A8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1B13C376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603E5943" w14:textId="77777777" w:rsidR="00E9375E" w:rsidRDefault="00E9375E" w:rsidP="00E9375E">
            <w:pPr>
              <w:jc w:val="center"/>
            </w:pPr>
          </w:p>
        </w:tc>
      </w:tr>
      <w:tr w:rsidR="008C58A8" w14:paraId="1D684555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8D9C064" w14:textId="1B963259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34B690B3" w14:textId="6C1631AC" w:rsidR="00E9375E" w:rsidRDefault="00E9375E" w:rsidP="00E9375E">
            <w:pPr>
              <w:jc w:val="center"/>
            </w:pPr>
            <w: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AD9EABB" w14:textId="2A7C718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50F019D" w14:textId="031D438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BBDE3A3" w14:textId="14B578C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1ED2CAF2" w14:textId="10E81EA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17C05A84" w14:textId="33EBBBE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495D410F" w14:textId="7594C709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1995C4C1" w14:textId="5B7920D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1A9CD99" w14:textId="3365FAC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A4123E1" w14:textId="0A469F7A" w:rsidR="00E9375E" w:rsidRPr="00AE6777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000A122F" w14:textId="5452DF20" w:rsidR="00E9375E" w:rsidRPr="00AE6777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76D9361E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44388075" w14:textId="6A5241D0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6A4E0EB" w14:textId="70B3B821" w:rsidR="00E9375E" w:rsidRDefault="00E9375E" w:rsidP="00E9375E">
            <w:pPr>
              <w:jc w:val="center"/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E557E19" w14:textId="39ABB59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0D3600B" w14:textId="0B620F0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8187377" w14:textId="4BE7BA6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D12849B" w14:textId="7060AF4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A760933" w14:textId="2BC6BD3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D4BA9AB" w14:textId="0256411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AB8CB2E" w14:textId="37D9318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E57772F" w14:textId="6816209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C8406E3" w14:textId="462DE9E8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  <w:r w:rsidR="008C58A8">
              <w:rPr>
                <w:lang w:val="en-US"/>
              </w:rPr>
              <w:t>2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000910E1" w14:textId="415A275B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8C58A8">
              <w:rPr>
                <w:lang w:val="en-US"/>
              </w:rPr>
              <w:t>1</w:t>
            </w:r>
          </w:p>
        </w:tc>
      </w:tr>
      <w:tr w:rsidR="008C58A8" w14:paraId="0270D9B8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5FE0774" w14:textId="4B661BAE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D709347" w14:textId="2740B36F" w:rsidR="00E9375E" w:rsidRDefault="00E9375E" w:rsidP="00E9375E">
            <w:pPr>
              <w:jc w:val="center"/>
            </w:pPr>
            <w: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2CEF617" w14:textId="78307F4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8C3AE64" w14:textId="778F3AA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46060A98" w14:textId="4CCA08A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70D14202" w14:textId="26A98F9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8C58A8">
              <w:rPr>
                <w:lang w:val="en-US"/>
              </w:rPr>
              <w:t>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6DE29EF" w14:textId="32D93E74" w:rsidR="00E9375E" w:rsidRPr="0019129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33FB7C2F" w14:textId="73E40DF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8C58A8">
              <w:rPr>
                <w:lang w:val="en-US"/>
              </w:rPr>
              <w:t>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1D7E00E" w14:textId="035780E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BB4FC7" w14:textId="322FF6D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9F06533" w14:textId="751C67F8" w:rsidR="00E9375E" w:rsidRPr="0019129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4667428C" w14:textId="32FDEF42" w:rsidR="00E9375E" w:rsidRPr="00191293" w:rsidRDefault="008C58A8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E9375E" w14:paraId="1FD554B2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67F6395" w14:textId="3449C65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01C2C4F" w14:textId="0D4A0BD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3DCC318" w14:textId="6CB5C91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473534E1" w14:textId="14F167B5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F3A6850" w14:textId="0C243C2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EC0B754" w14:textId="6523B2B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245EB6F" w14:textId="258C6343" w:rsidR="00E9375E" w:rsidRDefault="00E9375E" w:rsidP="00E9375E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6F65B399" w14:textId="15C8C51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BA7F037" w14:textId="3D713FB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4B73CBA" w14:textId="1487944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4A1A819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28BAC2F1" w14:textId="77777777" w:rsidR="00E9375E" w:rsidRDefault="00E9375E" w:rsidP="00E9375E">
            <w:pPr>
              <w:jc w:val="center"/>
            </w:pPr>
          </w:p>
        </w:tc>
      </w:tr>
      <w:tr w:rsidR="008C58A8" w14:paraId="168A2984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758F82EE" w14:textId="686485BC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1D9ED814" w14:textId="736B7DF2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1D4353B" w14:textId="7DCBA86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750AFA96" w14:textId="090811B9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413C4AE5" w14:textId="159C906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41121D84" w14:textId="325C304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F032120" w14:textId="15B51FD6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61AB019" w14:textId="60931A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8E2A971" w14:textId="067ADDD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1A8B1F48" w14:textId="329C579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663BCEB7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1F764036" w14:textId="77777777" w:rsidR="008C58A8" w:rsidRDefault="008C58A8" w:rsidP="008C58A8">
            <w:pPr>
              <w:jc w:val="center"/>
            </w:pPr>
          </w:p>
        </w:tc>
      </w:tr>
      <w:tr w:rsidR="008C58A8" w14:paraId="0116E0E5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174D177D" w14:textId="32DA272F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038ADC79" w14:textId="761E074B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138BB11" w14:textId="790AC48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786D3BFC" w14:textId="2D233C4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11A33753" w14:textId="3BCB33C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3D8E2513" w14:textId="7D8EFD0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11310D0B" w14:textId="718F347D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21CE08E2" w14:textId="1DDD8BF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8378E2E" w14:textId="574FFDA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065670E0" w14:textId="32C348A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3D35061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6374320" w14:textId="77777777" w:rsidR="008C58A8" w:rsidRDefault="008C58A8" w:rsidP="008C58A8">
            <w:pPr>
              <w:jc w:val="center"/>
            </w:pPr>
          </w:p>
        </w:tc>
      </w:tr>
      <w:tr w:rsidR="008C58A8" w14:paraId="66CA7D5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65BE627E" w14:textId="08C7567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53D5698B" w14:textId="624BAE66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3D3EE2C5" w14:textId="0C6E633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308E8146" w14:textId="01E1C905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6022EDF" w14:textId="4DE97E9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CCD160C" w14:textId="11AA1C0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2D3BFEC" w14:textId="46033494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70769A6C" w14:textId="0404F66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110F0B56" w14:textId="4D6D585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09329D84" w14:textId="76E388D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75D17810" w14:textId="7C7DFEF5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7FF7F6F8" w14:textId="7B4E0E0D" w:rsidR="008C58A8" w:rsidRDefault="008C58A8" w:rsidP="008C58A8">
            <w:pPr>
              <w:jc w:val="center"/>
            </w:pPr>
          </w:p>
        </w:tc>
      </w:tr>
      <w:tr w:rsidR="008C58A8" w14:paraId="2848AF3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0137F03E" w14:textId="12050AD4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5A082861" w14:textId="667D2A6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601F160" w14:textId="6ACF8A0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1395B08B" w14:textId="36EF10A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0A26E9A" w14:textId="0C5D9B2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27A0D4C" w14:textId="7E14DBA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3F5CE01F" w14:textId="013BD5B7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90ED1FC" w14:textId="6F826F9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89AB0BF" w14:textId="237C6D6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617B876C" w14:textId="4C7BC3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5B0713C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98E6F18" w14:textId="77777777" w:rsidR="008C58A8" w:rsidRDefault="008C58A8" w:rsidP="008C58A8">
            <w:pPr>
              <w:jc w:val="center"/>
            </w:pPr>
          </w:p>
        </w:tc>
      </w:tr>
      <w:tr w:rsidR="008C58A8" w14:paraId="0964F77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34EC839C" w14:textId="42FA2581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7081BB54" w14:textId="117D8F25" w:rsidR="008C58A8" w:rsidRDefault="008C58A8" w:rsidP="008C58A8">
            <w:pPr>
              <w:jc w:val="center"/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3BFC868B" w14:textId="18E94AA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61C2543E" w14:textId="48E16B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726AEE1" w14:textId="0AE0BD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20FDE35" w14:textId="2276A5B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D0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55CC6374" w14:textId="10013C5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1D104EEE" w14:textId="1A73FEC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15B0C89F" w14:textId="7C8384D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3A0D2C2B" w14:textId="24741D3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26642E23" w14:textId="6594AEE5" w:rsidR="008C58A8" w:rsidRDefault="008C58A8" w:rsidP="008C58A8">
            <w:pPr>
              <w:jc w:val="center"/>
            </w:pPr>
            <w:r>
              <w:rPr>
                <w:lang w:val="en-US"/>
              </w:rPr>
              <w:t>55</w:t>
            </w:r>
            <w:r>
              <w:rPr>
                <w:lang w:val="en-US"/>
              </w:rPr>
              <w:t>3</w:t>
            </w:r>
          </w:p>
        </w:tc>
        <w:tc>
          <w:tcPr>
            <w:tcW w:w="919" w:type="dxa"/>
            <w:shd w:val="clear" w:color="auto" w:fill="C1F0C7" w:themeFill="accent3" w:themeFillTint="33"/>
          </w:tcPr>
          <w:p w14:paraId="6C4AB740" w14:textId="6B98460D" w:rsidR="008C58A8" w:rsidRDefault="008C58A8" w:rsidP="008C58A8">
            <w:pPr>
              <w:jc w:val="center"/>
            </w:pPr>
            <w:r>
              <w:rPr>
                <w:lang w:val="en-US"/>
              </w:rPr>
              <w:t>D0</w:t>
            </w:r>
          </w:p>
        </w:tc>
      </w:tr>
      <w:tr w:rsidR="008C58A8" w14:paraId="35024AA3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0176EC73" w14:textId="4E103E0C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4A59A52F" w14:textId="60292E72" w:rsidR="008C58A8" w:rsidRDefault="008C58A8" w:rsidP="008C58A8">
            <w:pPr>
              <w:jc w:val="center"/>
            </w:pPr>
            <w:r>
              <w:t>8550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C22D8C2" w14:textId="26E7AE5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0FE28A3C" w14:textId="211750A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0DDC7BD" w14:textId="167D56A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57444A04" w14:textId="5E34B6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5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71D869AC" w14:textId="19952B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165AD835" w14:textId="0A4CF7E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4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3625324F" w14:textId="5609F02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4C07DE5C" w14:textId="0AD886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64EA4B35" w14:textId="2FAA27D8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1F0C7" w:themeFill="accent3" w:themeFillTint="33"/>
          </w:tcPr>
          <w:p w14:paraId="0B541DA7" w14:textId="42B9B00B" w:rsidR="008C58A8" w:rsidRDefault="008C58A8" w:rsidP="008C58A8">
            <w:pPr>
              <w:jc w:val="center"/>
            </w:pPr>
            <w:r>
              <w:t>5</w:t>
            </w:r>
          </w:p>
        </w:tc>
      </w:tr>
      <w:tr w:rsidR="008C58A8" w14:paraId="389BC06E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75A203D7" w14:textId="53D1F390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637A40C5" w14:textId="3879B351" w:rsidR="008C58A8" w:rsidRDefault="008C58A8" w:rsidP="008C58A8">
            <w:pPr>
              <w:jc w:val="center"/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413B489" w14:textId="2FE0FE0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6301C5FB" w14:textId="657EE11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561522B2" w14:textId="4F8EC55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03E0F1D1" w14:textId="3335701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7A988A9" w14:textId="241A52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DEC9BE6" w14:textId="20DF26B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925C4F6" w14:textId="32DB28A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2901D554" w14:textId="67A172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4661C7B0" w14:textId="3513E7BA" w:rsidR="008C58A8" w:rsidRPr="00FB7DC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036926A" w14:textId="17A521F1" w:rsidR="008C58A8" w:rsidRPr="00FB7DC1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39189670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112180CD" w14:textId="5C974C93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D56FE28" w14:textId="3361852F" w:rsidR="008C58A8" w:rsidRDefault="008C58A8" w:rsidP="008C58A8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D611B87" w14:textId="3F3F377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3169B919" w14:textId="774080F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3FEED09E" w14:textId="00A053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47C623C0" w14:textId="21A8AD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17565B3D" w14:textId="5F17E33A" w:rsidR="008C58A8" w:rsidRPr="00B27F6D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66F6E882" w14:textId="327512F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2942A9A8" w14:textId="50650BE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7D73511E" w14:textId="4F879B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4BFBE9DA" w14:textId="32125F16" w:rsidR="008C58A8" w:rsidRPr="00B27F6D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1A473713" w14:textId="667F05E7" w:rsidR="008C58A8" w:rsidRPr="00B27F6D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1C227B1E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7F502BE9" w14:textId="2073C83A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1B1990F" w14:textId="14D52979" w:rsidR="008C58A8" w:rsidRDefault="008C58A8" w:rsidP="008C58A8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549A166" w14:textId="50A4B69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4C1B4CD" w14:textId="59FE6C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641E1C9" w14:textId="1098C89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87F902B" w14:textId="50549D6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50CAABA5" w14:textId="59284480" w:rsidR="008C58A8" w:rsidRPr="00B27F6D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0A27B3AF" w14:textId="78D8BD8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3024F2C7" w14:textId="2DEC253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14828A99" w14:textId="575C46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6F0BBBF0" w14:textId="573ABE5A" w:rsidR="008C58A8" w:rsidRPr="002F4386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3035D469" w14:textId="2AC15DDD" w:rsidR="008C58A8" w:rsidRPr="002F4386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41D0E742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37015782" w14:textId="0A0CA44A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986F250" w14:textId="22075C6A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90AC9F7" w14:textId="0F71047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DF2FFF2" w14:textId="7DC4CDF3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3E519A04" w14:textId="021DCE2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B8E60A5" w14:textId="4C797C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001E87F1" w14:textId="6BA4D45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2E51CE8A" w14:textId="2D73660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136D617F" w14:textId="3F1CD7A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642136F" w14:textId="508A10B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FF08269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18C7BE01" w14:textId="77777777" w:rsidR="008C58A8" w:rsidRDefault="008C58A8" w:rsidP="008C58A8">
            <w:pPr>
              <w:jc w:val="center"/>
            </w:pPr>
          </w:p>
        </w:tc>
      </w:tr>
      <w:tr w:rsidR="008C58A8" w14:paraId="2CA1C1C3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06449FFA" w14:textId="5BAFF74C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11B9FADC" w14:textId="08AF0F01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26D996E0" w14:textId="3EDF5E8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47DD7C2" w14:textId="1A3A0742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6ACAF2C8" w14:textId="3F353AE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06D0E389" w14:textId="7820A3A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16B5C26F" w14:textId="1733165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55F0D0A0" w14:textId="1DEBAA0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12805BBA" w14:textId="65DD75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14B9AA0" w14:textId="6631A7C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2C77E4D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0E92B120" w14:textId="77777777" w:rsidR="008C58A8" w:rsidRDefault="008C58A8" w:rsidP="008C58A8">
            <w:pPr>
              <w:jc w:val="center"/>
            </w:pPr>
          </w:p>
        </w:tc>
      </w:tr>
      <w:tr w:rsidR="008C58A8" w14:paraId="2570F4FF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549324F7" w14:textId="19FEA835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2BFDEA61" w14:textId="5987B917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7154C20" w14:textId="46D49E4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17164D01" w14:textId="65C87AA8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D94EFFC" w14:textId="571664B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65C78178" w14:textId="32ACBB4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9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31BEBA27" w14:textId="6ED351B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7CF830AC" w14:textId="3BF1AFF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87033C3" w14:textId="3A44E2B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37EB4A7" w14:textId="1C050A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EE54B54" w14:textId="74C03BB5" w:rsidR="008C58A8" w:rsidRDefault="008C58A8" w:rsidP="008C58A8">
            <w:pPr>
              <w:jc w:val="center"/>
            </w:pPr>
            <w:r>
              <w:rPr>
                <w:lang w:val="en-US"/>
              </w:rPr>
              <w:t>55</w:t>
            </w:r>
            <w:r>
              <w:rPr>
                <w:lang w:val="en-US"/>
              </w:rPr>
              <w:t>4</w:t>
            </w:r>
          </w:p>
        </w:tc>
        <w:tc>
          <w:tcPr>
            <w:tcW w:w="919" w:type="dxa"/>
            <w:shd w:val="clear" w:color="auto" w:fill="CAEDFB" w:themeFill="accent4" w:themeFillTint="33"/>
          </w:tcPr>
          <w:p w14:paraId="0D879522" w14:textId="5A794F19" w:rsidR="008C58A8" w:rsidRDefault="008C58A8" w:rsidP="008C58A8">
            <w:pPr>
              <w:jc w:val="center"/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9</w:t>
            </w:r>
          </w:p>
        </w:tc>
      </w:tr>
      <w:tr w:rsidR="008C58A8" w14:paraId="405E4083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455DD49F" w14:textId="0B335378" w:rsidR="008C58A8" w:rsidRPr="002F4386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3BB2A6BD" w14:textId="4B15DA7D" w:rsidR="008C58A8" w:rsidRPr="002F4386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FB3655E" w14:textId="206BDA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3044B6A5" w14:textId="64AD528E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71F9635" w14:textId="6844F5E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1D246EB" w14:textId="3AED0C1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4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2AF79325" w14:textId="2B95C72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76D4A9F6" w14:textId="32DE62C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3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789330F" w14:textId="4B0B968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4578A77B" w14:textId="4B108BD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40BDFC24" w14:textId="54D0ABAA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AEDFB" w:themeFill="accent4" w:themeFillTint="33"/>
          </w:tcPr>
          <w:p w14:paraId="537EBE7A" w14:textId="082FA684" w:rsidR="008C58A8" w:rsidRDefault="008C58A8" w:rsidP="008C58A8">
            <w:pPr>
              <w:jc w:val="center"/>
            </w:pPr>
            <w:r>
              <w:t>4</w:t>
            </w:r>
          </w:p>
        </w:tc>
      </w:tr>
      <w:tr w:rsidR="008C58A8" w14:paraId="732D2318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7ADDB488" w14:textId="63464B73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2663C888" w14:textId="1AC973DD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D10DE73" w14:textId="3D6EAD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6B32C1D5" w14:textId="59F51F5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5430357" w14:textId="2BBFF73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46E3D6EE" w14:textId="7E7CC68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2DB93663" w14:textId="13DA4F4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35684A35" w14:textId="391FAC2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CF3AFB6" w14:textId="3A6D9C9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2BA8DEDE" w14:textId="5095076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87AA6F8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64643409" w14:textId="77777777" w:rsidR="008C58A8" w:rsidRDefault="008C58A8" w:rsidP="008C58A8">
            <w:pPr>
              <w:jc w:val="center"/>
            </w:pPr>
          </w:p>
        </w:tc>
      </w:tr>
      <w:tr w:rsidR="008C58A8" w14:paraId="5E3879E9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25A84A27" w14:textId="53141BC8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4318C84" w14:textId="457AADB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BE86F55" w14:textId="0E66E1B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F03DF60" w14:textId="1BEE88C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29D5B5D" w14:textId="2901AC2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9C6D16E" w14:textId="4035618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3B5D5036" w14:textId="5AEB555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5DB0D00" w14:textId="113556D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F8E6343" w14:textId="4650B84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482C5E6" w14:textId="21BACE5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EEEA1D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6398210A" w14:textId="77777777" w:rsidR="008C58A8" w:rsidRDefault="008C58A8" w:rsidP="008C58A8">
            <w:pPr>
              <w:jc w:val="center"/>
            </w:pPr>
          </w:p>
        </w:tc>
      </w:tr>
      <w:tr w:rsidR="008C58A8" w14:paraId="53E9E1E8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796A2461" w14:textId="168AC92F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8029E30" w14:textId="6554C0ED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77B8882" w14:textId="7F7A2E6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9309A72" w14:textId="0D53B569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8A20298" w14:textId="5F633E6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A4A72BC" w14:textId="7D5DFDA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75207740" w14:textId="19D8389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798BD419" w14:textId="17000C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454BB0C" w14:textId="77DCA5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98677E" w14:textId="66BD3CE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C72617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090D079E" w14:textId="77777777" w:rsidR="008C58A8" w:rsidRDefault="008C58A8" w:rsidP="008C58A8">
            <w:pPr>
              <w:jc w:val="center"/>
            </w:pPr>
          </w:p>
        </w:tc>
      </w:tr>
      <w:tr w:rsidR="008C58A8" w14:paraId="33A5F7A1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4E8C733F" w14:textId="04D5647A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D2E1C4A" w14:textId="097C3C8B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D002C01" w14:textId="7E2B580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AA51C92" w14:textId="5FDC822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B45F0C4" w14:textId="2979A67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75328656" w14:textId="3AF452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E588A41" w14:textId="4A0A79E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15BCA094" w14:textId="0EF3AB7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06913C1" w14:textId="350613E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A277940" w14:textId="453661A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63778D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DEE2247" w14:textId="77777777" w:rsidR="008C58A8" w:rsidRDefault="008C58A8" w:rsidP="008C58A8">
            <w:pPr>
              <w:jc w:val="center"/>
            </w:pPr>
          </w:p>
        </w:tc>
      </w:tr>
      <w:tr w:rsidR="008C58A8" w14:paraId="56C7FD1E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36D50CAC" w14:textId="524E251B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2653EEC3" w14:textId="1AF24EEF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CFB853B" w14:textId="5CCADD4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83312D5" w14:textId="6D988878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A664C85" w14:textId="0FB857F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1926DAD" w14:textId="2E132F4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698633C7" w14:textId="310A093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5C7D4065" w14:textId="690F78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4C1C4599" w14:textId="137B455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73A6CF6D" w14:textId="4C85B50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170886C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352E92F1" w14:textId="77777777" w:rsidR="008C58A8" w:rsidRDefault="008C58A8" w:rsidP="008C58A8">
            <w:pPr>
              <w:jc w:val="center"/>
            </w:pPr>
          </w:p>
        </w:tc>
      </w:tr>
      <w:tr w:rsidR="008C58A8" w14:paraId="2D2FD398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1199C75" w14:textId="407E31AC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E93D420" w14:textId="44445772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83D9C21" w14:textId="0CDB80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E9B6E64" w14:textId="5BE0E1F7" w:rsidR="008C58A8" w:rsidRPr="004333E1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BE6A1FB" w14:textId="5D49BB0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9E1081A" w14:textId="4750CF0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2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900B945" w14:textId="1DC3CE2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1BD04E28" w14:textId="7BC8F86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1530FF4" w14:textId="1FF557B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A97B8B2" w14:textId="3AC344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99528DA" w14:textId="4ED3E416" w:rsidR="008C58A8" w:rsidRDefault="008C58A8" w:rsidP="008C58A8">
            <w:pPr>
              <w:jc w:val="center"/>
            </w:pPr>
            <w:r>
              <w:rPr>
                <w:lang w:val="en-US"/>
              </w:rPr>
              <w:t>55</w:t>
            </w:r>
            <w:r>
              <w:rPr>
                <w:lang w:val="en-US"/>
              </w:rPr>
              <w:t>5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6A4D2921" w14:textId="6C12B121" w:rsidR="008C58A8" w:rsidRDefault="008C58A8" w:rsidP="008C58A8">
            <w:pPr>
              <w:jc w:val="center"/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2</w:t>
            </w:r>
          </w:p>
        </w:tc>
      </w:tr>
      <w:tr w:rsidR="008C58A8" w14:paraId="24725A79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E4A1FDA" w14:textId="6B07FEFF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5CB4E7E1" w14:textId="2CCE66BD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23307BFB" w14:textId="05481BE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16110C7A" w14:textId="3A6446F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271851F4" w14:textId="340237F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6B0CC8DE" w14:textId="71AF4B9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3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6482D492" w14:textId="7F7E52A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A21E2D9" w14:textId="69B3B7C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2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1085155" w14:textId="0E2727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725140D" w14:textId="31F4A10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47F1F52" w14:textId="10D22532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4BE17C82" w14:textId="439F248B" w:rsidR="008C58A8" w:rsidRP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C58A8" w14:paraId="38044DE1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205A63A" w14:textId="66369D91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3DC6E9D8" w14:textId="5847B438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305D717" w14:textId="51D99B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62195C1A" w14:textId="242D0263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1EF4DFB" w14:textId="6DC15C9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48F4550" w14:textId="2E0AEC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1762F193" w14:textId="7416E90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49DA40E9" w14:textId="2DF5D8A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4F90070" w14:textId="7A8B36E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>
              <w:rPr>
                <w:lang w:val="en-US"/>
              </w:rPr>
              <w:t>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F92A1B3" w14:textId="7B72915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7524823" w14:textId="4454107A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5AA64725" w14:textId="77777777" w:rsidR="008C58A8" w:rsidRDefault="008C58A8" w:rsidP="008C58A8">
            <w:pPr>
              <w:jc w:val="center"/>
            </w:pPr>
          </w:p>
        </w:tc>
      </w:tr>
      <w:tr w:rsidR="008C58A8" w14:paraId="4DD01500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71D9DF80" w14:textId="79E067EB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4E6014C8" w14:textId="570A55CF" w:rsidR="008C58A8" w:rsidRDefault="008C58A8" w:rsidP="008C58A8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570A0A0E" w14:textId="5FB9B4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730AD47" w14:textId="03E6378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1744FBD" w14:textId="7D4279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4623E26C" w14:textId="1A98251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9B21E20" w14:textId="5579D03E" w:rsidR="008C58A8" w:rsidRPr="00950AF3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713AAA1B" w14:textId="778C9BA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29CD101" w14:textId="447638E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050B15AB" w14:textId="564D81E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54AEFCE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76DE6B87" w14:textId="77777777" w:rsidR="008C58A8" w:rsidRDefault="008C58A8" w:rsidP="008C58A8">
            <w:pPr>
              <w:jc w:val="center"/>
            </w:pPr>
          </w:p>
        </w:tc>
      </w:tr>
      <w:tr w:rsidR="008C58A8" w14:paraId="4F876DAB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42C27DB0" w14:textId="23DDD990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3A5C96DD" w14:textId="6802F23D" w:rsidR="008C58A8" w:rsidRDefault="008C58A8" w:rsidP="008C58A8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0D147288" w14:textId="209A55E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647A8181" w14:textId="0004EDD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4AC7113F" w14:textId="337AAFF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1ED807E" w14:textId="0A53F13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F673D1D" w14:textId="4DA31B4D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56A0451F" w14:textId="197F274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D8889F5" w14:textId="00B91BC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5A2151B8" w14:textId="00254D7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4B48F841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4968AB7B" w14:textId="77777777" w:rsidR="008C58A8" w:rsidRDefault="008C58A8" w:rsidP="008C58A8">
            <w:pPr>
              <w:jc w:val="center"/>
            </w:pPr>
          </w:p>
        </w:tc>
      </w:tr>
      <w:tr w:rsidR="008C58A8" w14:paraId="3E0257ED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198706C0" w14:textId="14F12CB1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6C1AAE1E" w14:textId="2097C3D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5696A1D8" w14:textId="64030B65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6BCBB980" w14:textId="1B60A697" w:rsidR="008C58A8" w:rsidRPr="00DE22D0" w:rsidRDefault="008C58A8" w:rsidP="008C58A8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01986222" w14:textId="6C248287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4DF964ED" w14:textId="3C24EAF3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73A1C93D" w14:textId="5ACCEA14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20B2191B" w14:textId="76D90802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6B79E2AB" w14:textId="69DC0B4F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3DF9AD5C" w14:textId="670E30E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2E7C8A59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7AD44FB2" w14:textId="77777777" w:rsidR="008C58A8" w:rsidRDefault="008C58A8" w:rsidP="008C58A8">
            <w:pPr>
              <w:jc w:val="center"/>
            </w:pPr>
          </w:p>
        </w:tc>
      </w:tr>
      <w:tr w:rsidR="008C58A8" w14:paraId="0443DECD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7AF3E71A" w14:textId="567E8E6B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79F5BFA3" w14:textId="0BBE4941" w:rsidR="008C58A8" w:rsidRDefault="008C58A8" w:rsidP="008C58A8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3C5BF55" w14:textId="7227239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44A081B" w14:textId="4E113FB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1725C0B0" w14:textId="5831F3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1E5DE15A" w14:textId="0D56329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29B0321" w14:textId="1C94505C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5FD3BCC3" w14:textId="0234BFA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8FD7262" w14:textId="57EE30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0E1A08E0" w14:textId="535F00C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7D322BD" w14:textId="2A1EC1BA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19E86A54" w14:textId="59EB1202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408E0449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3AC7207C" w14:textId="57A2DEF5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04360FDD" w14:textId="09CA265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90B4A75" w14:textId="646F8C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13434AF" w14:textId="0FBDDA2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3AD5F0AC" w14:textId="6A4D61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3C7EBAD2" w14:textId="55936A0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4D1D6F0" w14:textId="268F6790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612FAE6B" w14:textId="0D3310E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D433B06" w14:textId="7333B2E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173C5490" w14:textId="62BF5D4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0084C3B3" w14:textId="37D8CB21" w:rsidR="008C58A8" w:rsidRDefault="008C58A8" w:rsidP="008C58A8">
            <w:pPr>
              <w:jc w:val="center"/>
            </w:pPr>
            <w:r>
              <w:rPr>
                <w:lang w:val="en-US"/>
              </w:rPr>
              <w:t>55</w:t>
            </w:r>
            <w:r w:rsidR="00B85BA4">
              <w:rPr>
                <w:lang w:val="en-US"/>
              </w:rPr>
              <w:t>6</w:t>
            </w:r>
          </w:p>
        </w:tc>
        <w:tc>
          <w:tcPr>
            <w:tcW w:w="919" w:type="dxa"/>
            <w:shd w:val="clear" w:color="auto" w:fill="F2CEED" w:themeFill="accent5" w:themeFillTint="33"/>
          </w:tcPr>
          <w:p w14:paraId="00546407" w14:textId="18998303" w:rsidR="008C58A8" w:rsidRDefault="008C58A8" w:rsidP="008C58A8">
            <w:pPr>
              <w:jc w:val="center"/>
            </w:pPr>
            <w:r>
              <w:rPr>
                <w:lang w:val="en-US"/>
              </w:rPr>
              <w:t>C1</w:t>
            </w:r>
          </w:p>
        </w:tc>
      </w:tr>
      <w:tr w:rsidR="008C58A8" w14:paraId="412E34B8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2C24FA32" w14:textId="498C4A27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219F24E9" w14:textId="3FACDB28" w:rsidR="008C58A8" w:rsidRDefault="008C58A8" w:rsidP="008C58A8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7157C2D4" w14:textId="3E423AF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4EDA2418" w14:textId="1AF2159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1A787E9" w14:textId="6F7FC34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3315AB4B" w14:textId="594644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2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159382E" w14:textId="0327714D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36CD380B" w14:textId="1E97DED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9EBD715" w14:textId="5D50DF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67A73FB5" w14:textId="4EB501C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643DEFE" w14:textId="7F453FDF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2CEED" w:themeFill="accent5" w:themeFillTint="33"/>
          </w:tcPr>
          <w:p w14:paraId="44CE80C1" w14:textId="56C46E2F" w:rsidR="008C58A8" w:rsidRDefault="008C58A8" w:rsidP="008C58A8">
            <w:pPr>
              <w:jc w:val="center"/>
            </w:pPr>
            <w:r>
              <w:t>2</w:t>
            </w:r>
          </w:p>
        </w:tc>
      </w:tr>
      <w:tr w:rsidR="008C58A8" w14:paraId="26638C8E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24A9510F" w14:textId="0FDF2B35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0E977A9A" w14:textId="505CCA1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4472ABA" w14:textId="1B587D3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193F1809" w14:textId="2A8E730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489CB6A" w14:textId="082457F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54D798C" w14:textId="7EC1108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83CDA1C" w14:textId="7A4F38C5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71882D60" w14:textId="16DFB5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1041A77A" w14:textId="49938DD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41C2A081" w14:textId="3E1B5BF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62943CA5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6BE7603A" w14:textId="77777777" w:rsidR="008C58A8" w:rsidRDefault="008C58A8" w:rsidP="008C58A8">
            <w:pPr>
              <w:jc w:val="center"/>
            </w:pPr>
          </w:p>
        </w:tc>
      </w:tr>
      <w:tr w:rsidR="00B85BA4" w14:paraId="1E120730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5413E440" w14:textId="3BA80FA5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A283BBA" w14:textId="396D0283" w:rsidR="00B85BA4" w:rsidRDefault="00B85BA4" w:rsidP="00B85BA4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14880532" w14:textId="26061FB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413C129A" w14:textId="53FAF42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8A263B4" w14:textId="5D74C1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48D7CE5A" w14:textId="63415B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1A1423FF" w14:textId="5D71367E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11B5A430" w14:textId="5B4468F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06881E9" w14:textId="6A7BF33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44C6B29" w14:textId="302D9DB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2B7E17B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23520EE4" w14:textId="77777777" w:rsidR="00B85BA4" w:rsidRDefault="00B85BA4" w:rsidP="00B85BA4">
            <w:pPr>
              <w:jc w:val="center"/>
            </w:pPr>
          </w:p>
        </w:tc>
      </w:tr>
      <w:tr w:rsidR="00B85BA4" w14:paraId="1C5EDA6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34AA856B" w14:textId="6108DD3B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0CCD3091" w14:textId="2C1C1985" w:rsidR="00B85BA4" w:rsidRDefault="00B85BA4" w:rsidP="00B85BA4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6CCE439" w14:textId="4D0BCB2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6D5C255D" w14:textId="587E383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31245A5" w14:textId="7D40738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6F066AEF" w14:textId="2C9C9CB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6441422B" w14:textId="0F350BCC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36945964" w14:textId="0112597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4362F23" w14:textId="37FFFC1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5DBB3B70" w14:textId="72768C2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72E41CEA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3436260F" w14:textId="77777777" w:rsidR="00B85BA4" w:rsidRDefault="00B85BA4" w:rsidP="00B85BA4">
            <w:pPr>
              <w:jc w:val="center"/>
            </w:pPr>
          </w:p>
        </w:tc>
      </w:tr>
      <w:tr w:rsidR="00B85BA4" w14:paraId="2B4B8168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7DED69CC" w14:textId="48EB3691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800A2C9" w14:textId="02992B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6B71AD3E" w14:textId="491FD0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03101485" w14:textId="647CF50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1AEFE27F" w14:textId="28D05BB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FD0F41B" w14:textId="5C5B5D5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0E31BC14" w14:textId="38188EA0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2508FFF1" w14:textId="2124568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654F8EA0" w14:textId="0A197BE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381F744E" w14:textId="0EB2F92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29BDA88F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6BF82FB7" w14:textId="77777777" w:rsidR="00B85BA4" w:rsidRDefault="00B85BA4" w:rsidP="00B85BA4">
            <w:pPr>
              <w:jc w:val="center"/>
            </w:pPr>
          </w:p>
        </w:tc>
      </w:tr>
      <w:tr w:rsidR="00B85BA4" w14:paraId="25AA2349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6F3291FA" w14:textId="030C20E9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021716C4" w14:textId="03574DC9" w:rsidR="00B85BA4" w:rsidRDefault="00B85BA4" w:rsidP="00B85BA4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4AD102E4" w14:textId="474FC1E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4F68CCAE" w14:textId="59CEC05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281169E" w14:textId="6BB640D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D4D51FD" w14:textId="49E36E5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0A4F1F4C" w14:textId="350E17BE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18705C8F" w14:textId="78B196B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99BAB66" w14:textId="53FA9F8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540B2C8A" w14:textId="3497684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BB884B9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00C877D7" w14:textId="77777777" w:rsidR="00B85BA4" w:rsidRDefault="00B85BA4" w:rsidP="00B85BA4">
            <w:pPr>
              <w:jc w:val="center"/>
            </w:pPr>
          </w:p>
        </w:tc>
      </w:tr>
      <w:tr w:rsidR="00B85BA4" w14:paraId="2EC34F9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0B18797F" w14:textId="2F875A2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44F9B12D" w14:textId="76999FF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A0ED7BD" w14:textId="7E9BC4B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66773B49" w14:textId="38D67A9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72A4041" w14:textId="172AED0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AEFC431" w14:textId="6A22E56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D2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5B46900C" w14:textId="26FB59E8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3D110D21" w14:textId="13B4D7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52316CA0" w14:textId="03E3537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D211476" w14:textId="157ADDC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091AC0A5" w14:textId="7120B595" w:rsidR="00B85BA4" w:rsidRDefault="00B85BA4" w:rsidP="00B85BA4">
            <w:pPr>
              <w:jc w:val="center"/>
            </w:pPr>
            <w:r>
              <w:rPr>
                <w:lang w:val="en-US"/>
              </w:rPr>
              <w:t>55</w:t>
            </w:r>
            <w:r>
              <w:rPr>
                <w:lang w:val="en-US"/>
              </w:rPr>
              <w:t>7</w:t>
            </w:r>
          </w:p>
        </w:tc>
        <w:tc>
          <w:tcPr>
            <w:tcW w:w="919" w:type="dxa"/>
            <w:shd w:val="clear" w:color="auto" w:fill="D9F2D0" w:themeFill="accent6" w:themeFillTint="33"/>
          </w:tcPr>
          <w:p w14:paraId="625D423F" w14:textId="249B4266" w:rsidR="00B85BA4" w:rsidRDefault="00B85BA4" w:rsidP="00B85BA4">
            <w:pPr>
              <w:jc w:val="center"/>
            </w:pPr>
            <w:r>
              <w:t>D2</w:t>
            </w:r>
          </w:p>
        </w:tc>
      </w:tr>
      <w:tr w:rsidR="00B85BA4" w14:paraId="6CDF23A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15D1327E" w14:textId="304AD66A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58ACF10" w14:textId="42107CF8" w:rsidR="00B85BA4" w:rsidRDefault="00B85BA4" w:rsidP="00B85BA4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93650A3" w14:textId="0D97157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03C03D0F" w14:textId="781FCBE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0F312A3" w14:textId="76DF1E6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81EB4CF" w14:textId="1C050A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1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1D0B2884" w14:textId="47F29B12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501E2196" w14:textId="2495DA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0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EFB6095" w14:textId="2F7ED73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7CB4F144" w14:textId="103460E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498C64C" w14:textId="4475F90C" w:rsidR="00B85BA4" w:rsidRDefault="00B85BA4" w:rsidP="00B85BA4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D9F2D0" w:themeFill="accent6" w:themeFillTint="33"/>
          </w:tcPr>
          <w:p w14:paraId="33FC308B" w14:textId="355216AF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5BA4" w14:paraId="007132FC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4767B1BB" w14:textId="3D9CD865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701A3AB5" w14:textId="4526822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94B218C" w14:textId="715C7F8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1252D200" w14:textId="0495BBC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E4F112F" w14:textId="7F50C73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A5300FC" w14:textId="58F826C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2D596CE9" w14:textId="42F3B1EC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5AB3E44F" w14:textId="19FD959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424A9758" w14:textId="6D0BBE9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29CF358" w14:textId="79DF107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1A3051C9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4ABE4531" w14:textId="77777777" w:rsidR="00B85BA4" w:rsidRDefault="00B85BA4" w:rsidP="00B85BA4">
            <w:pPr>
              <w:jc w:val="center"/>
            </w:pPr>
          </w:p>
        </w:tc>
      </w:tr>
      <w:tr w:rsidR="00B85BA4" w14:paraId="6EF9FFB1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11BD9A48" w14:textId="77717C6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31D4807E" w14:textId="25B235F6" w:rsidR="00B85BA4" w:rsidRDefault="00B85BA4" w:rsidP="00B85BA4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405239ED" w14:textId="0E4D299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2D851A9E" w14:textId="2529637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65AF590" w14:textId="723650D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4A8B912B" w14:textId="29BE0B8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674D0220" w14:textId="13A6A6EF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105767DC" w14:textId="026E465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04381B6C" w14:textId="62EE502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7780B00F" w14:textId="2808E9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1EEF27A3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57D0592D" w14:textId="77777777" w:rsidR="00B85BA4" w:rsidRDefault="00B85BA4" w:rsidP="00B85BA4">
            <w:pPr>
              <w:jc w:val="center"/>
            </w:pPr>
          </w:p>
        </w:tc>
      </w:tr>
      <w:tr w:rsidR="00B85BA4" w14:paraId="78C51518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07D31C2B" w14:textId="2075B63C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8EC62A1" w14:textId="5C13538B" w:rsidR="00B85BA4" w:rsidRDefault="00B85BA4" w:rsidP="00B85BA4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2F909F7E" w14:textId="746EC0F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A4378EB" w14:textId="4F61573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982A889" w14:textId="1B555E5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4886F74" w14:textId="013B7C6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11288D42" w14:textId="6127B4D7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BBFE7D4" w14:textId="0F88523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C2D9B76" w14:textId="7182403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2CB1E9D7" w14:textId="247A80A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064AD3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71558465" w14:textId="77777777" w:rsidR="00B85BA4" w:rsidRDefault="00B85BA4" w:rsidP="00B85BA4">
            <w:pPr>
              <w:jc w:val="center"/>
            </w:pPr>
          </w:p>
        </w:tc>
      </w:tr>
      <w:tr w:rsidR="00B85BA4" w14:paraId="0265E231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3BC7240B" w14:textId="52F889F0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61BE8A3E" w14:textId="1671213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5CA5AF7" w14:textId="2B881C1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1F10ABE5" w14:textId="0EE29CE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5D9F34D3" w14:textId="12A4D1E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3FBA6B2D" w14:textId="510AAD7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6DAE8618" w14:textId="0A243AAD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B5B445F" w14:textId="2E92526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75AE1E1" w14:textId="064D94E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549847C2" w14:textId="0B8FAB9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7105C13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04D1DF08" w14:textId="77777777" w:rsidR="00B85BA4" w:rsidRDefault="00B85BA4" w:rsidP="00B85BA4">
            <w:pPr>
              <w:jc w:val="center"/>
            </w:pPr>
          </w:p>
        </w:tc>
      </w:tr>
      <w:tr w:rsidR="00B85BA4" w14:paraId="72BBBBDB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19A332B1" w14:textId="1BADF824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24DC6F52" w14:textId="531CF2F5" w:rsidR="00B85BA4" w:rsidRDefault="00B85BA4" w:rsidP="00B85BA4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37A75E0D" w14:textId="06377F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2ACFFA95" w14:textId="287CE6B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07CCE226" w14:textId="617794B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A0C923C" w14:textId="41901F4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2F52FE1C" w14:textId="73CABB8D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1DEB4ABF" w14:textId="2237BC4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69F3B4E" w14:textId="1B7E37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05B308D7" w14:textId="66C61ED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066C9FE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425FDD5B" w14:textId="77777777" w:rsidR="00B85BA4" w:rsidRDefault="00B85BA4" w:rsidP="00B85BA4">
            <w:pPr>
              <w:jc w:val="center"/>
            </w:pPr>
          </w:p>
        </w:tc>
      </w:tr>
      <w:tr w:rsidR="00B85BA4" w14:paraId="28FB8EA9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2722AB8F" w14:textId="01963E6E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781C4F1C" w14:textId="33749DA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7113CDEB" w14:textId="1A77CD0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1FCFAE2E" w14:textId="11BC7A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7D59CD49" w14:textId="31762CF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79255AA8" w14:textId="5401F3A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2913EA06" w14:textId="6ED8E054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7C05BFEB" w14:textId="00E1F6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03A08F1D" w14:textId="3D4CE5F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419EFF03" w14:textId="398F561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0BA9E7C4" w14:textId="7C6DDF39" w:rsidR="00B85BA4" w:rsidRDefault="00B85BA4" w:rsidP="00B85BA4">
            <w:pPr>
              <w:jc w:val="center"/>
            </w:pPr>
            <w:r>
              <w:rPr>
                <w:lang w:val="en-US"/>
              </w:rPr>
              <w:t>55</w:t>
            </w:r>
            <w:r>
              <w:rPr>
                <w:lang w:val="en-US"/>
              </w:rPr>
              <w:t>8</w:t>
            </w:r>
          </w:p>
        </w:tc>
        <w:tc>
          <w:tcPr>
            <w:tcW w:w="919" w:type="dxa"/>
            <w:shd w:val="clear" w:color="auto" w:fill="DAE9F7" w:themeFill="text2" w:themeFillTint="1A"/>
          </w:tcPr>
          <w:p w14:paraId="102CFD3C" w14:textId="516DF6A7" w:rsidR="00B85BA4" w:rsidRDefault="00B85BA4" w:rsidP="00B85BA4">
            <w:pPr>
              <w:jc w:val="center"/>
            </w:pPr>
            <w:r>
              <w:rPr>
                <w:lang w:val="en-US"/>
              </w:rPr>
              <w:t>C1</w:t>
            </w:r>
          </w:p>
        </w:tc>
      </w:tr>
      <w:tr w:rsidR="00B85BA4" w14:paraId="4245329C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02F12287" w14:textId="3DDAAC97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77C657CD" w14:textId="0E80EE1D" w:rsidR="00B85BA4" w:rsidRDefault="00B85BA4" w:rsidP="00B85BA4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0F234D9D" w14:textId="1CE63F8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8652712" w14:textId="1C98537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3B98CFBB" w14:textId="3C02F0C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70660BE0" w14:textId="01283C3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0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15E29381" w14:textId="1D7B3CB5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30416A8B" w14:textId="344404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8A1368E" w14:textId="37B689C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3BB6BA2E" w14:textId="0C98BD1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6C115352" w14:textId="7F3A1BD7" w:rsidR="00B85BA4" w:rsidRDefault="00B85BA4" w:rsidP="00B85BA4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DAE9F7" w:themeFill="text2" w:themeFillTint="1A"/>
          </w:tcPr>
          <w:p w14:paraId="6FB65E1B" w14:textId="29142408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5BA4" w14:paraId="16EAE866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73B36DCD" w14:textId="4B77605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lastRenderedPageBreak/>
              <w:t>461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588373A" w14:textId="2FBA18A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15BB7953" w14:textId="605C1D2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42A230B" w14:textId="4EF3304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F8F382E" w14:textId="4E3919D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46B3F16" w14:textId="6545D93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01600AEF" w14:textId="3414DE4A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C90216E" w14:textId="6F3043F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205F520E" w14:textId="4DDF9CF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03DBA0E8" w14:textId="2BE9B29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1BB8922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12CB28DA" w14:textId="77777777" w:rsidR="00B85BA4" w:rsidRDefault="00B85BA4" w:rsidP="00B85BA4">
            <w:pPr>
              <w:jc w:val="center"/>
            </w:pPr>
          </w:p>
        </w:tc>
      </w:tr>
      <w:tr w:rsidR="00B85BA4" w14:paraId="763C04CD" w14:textId="77777777" w:rsidTr="00E9375E">
        <w:trPr>
          <w:jc w:val="center"/>
        </w:trPr>
        <w:tc>
          <w:tcPr>
            <w:tcW w:w="855" w:type="dxa"/>
            <w:vAlign w:val="center"/>
          </w:tcPr>
          <w:p w14:paraId="4CE2432E" w14:textId="6461528F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804" w:type="dxa"/>
            <w:vAlign w:val="center"/>
          </w:tcPr>
          <w:p w14:paraId="1F382969" w14:textId="31A867D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49" w:type="dxa"/>
          </w:tcPr>
          <w:p w14:paraId="4899519F" w14:textId="0AD3409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463</w:t>
            </w:r>
          </w:p>
        </w:tc>
        <w:tc>
          <w:tcPr>
            <w:tcW w:w="777" w:type="dxa"/>
            <w:vAlign w:val="center"/>
          </w:tcPr>
          <w:p w14:paraId="3CDD2E9B" w14:textId="520EF07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49" w:type="dxa"/>
          </w:tcPr>
          <w:p w14:paraId="0C51D517" w14:textId="639F5D2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90" w:type="dxa"/>
          </w:tcPr>
          <w:p w14:paraId="3A689298" w14:textId="131CA89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95" w:type="dxa"/>
          </w:tcPr>
          <w:p w14:paraId="58CCB6BF" w14:textId="58D11A30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408B9BF2" w14:textId="4204032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90" w:type="dxa"/>
          </w:tcPr>
          <w:p w14:paraId="46EA7598" w14:textId="4256213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</w:tcPr>
          <w:p w14:paraId="2BAE2A87" w14:textId="197024D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3A23C82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</w:tcPr>
          <w:p w14:paraId="11F81B4D" w14:textId="77777777" w:rsidR="00B85BA4" w:rsidRDefault="00B85BA4" w:rsidP="00B85BA4">
            <w:pPr>
              <w:jc w:val="center"/>
            </w:pPr>
          </w:p>
        </w:tc>
      </w:tr>
    </w:tbl>
    <w:p w14:paraId="77A978F8" w14:textId="77777777" w:rsidR="00A620A8" w:rsidRDefault="00A620A8" w:rsidP="00A620A8">
      <w:pPr>
        <w:rPr>
          <w:lang w:val="en-US"/>
        </w:rPr>
      </w:pPr>
    </w:p>
    <w:p w14:paraId="789CB5C8" w14:textId="620C225B" w:rsidR="00A42CBD" w:rsidRDefault="001A76C6" w:rsidP="001A76C6">
      <w:pPr>
        <w:pStyle w:val="1"/>
      </w:pPr>
      <w:bookmarkStart w:id="5" w:name="_Toc226145222"/>
      <w:r>
        <w:t>Заключение</w:t>
      </w:r>
      <w:bookmarkEnd w:id="5"/>
    </w:p>
    <w:p w14:paraId="46F57A9B" w14:textId="346041E4" w:rsidR="00A42CBD" w:rsidRPr="00B85BA4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научился </w:t>
      </w:r>
      <w:r w:rsidR="00B85BA4">
        <w:t>работать с асинхронным вводом-выводом данных, узнал о внешних устройствах и научился вводить данные с ВУ-3.</w:t>
      </w:r>
    </w:p>
    <w:sectPr w:rsidR="00A42CBD" w:rsidRPr="00B85BA4" w:rsidSect="000B35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D0702" w14:textId="77777777" w:rsidR="004A270C" w:rsidRDefault="004A270C" w:rsidP="000B358A">
      <w:pPr>
        <w:spacing w:after="0" w:line="240" w:lineRule="auto"/>
      </w:pPr>
      <w:r>
        <w:separator/>
      </w:r>
    </w:p>
  </w:endnote>
  <w:endnote w:type="continuationSeparator" w:id="0">
    <w:p w14:paraId="30C3C1A1" w14:textId="77777777" w:rsidR="004A270C" w:rsidRDefault="004A270C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42A23" w14:textId="77777777" w:rsidR="004A270C" w:rsidRDefault="004A270C" w:rsidP="000B358A">
      <w:pPr>
        <w:spacing w:after="0" w:line="240" w:lineRule="auto"/>
      </w:pPr>
      <w:r>
        <w:separator/>
      </w:r>
    </w:p>
  </w:footnote>
  <w:footnote w:type="continuationSeparator" w:id="0">
    <w:p w14:paraId="555165A4" w14:textId="77777777" w:rsidR="004A270C" w:rsidRDefault="004A270C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53D01"/>
    <w:multiLevelType w:val="multilevel"/>
    <w:tmpl w:val="3C7E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5"/>
  </w:num>
  <w:num w:numId="2" w16cid:durableId="178082410">
    <w:abstractNumId w:val="3"/>
  </w:num>
  <w:num w:numId="3" w16cid:durableId="1094596869">
    <w:abstractNumId w:val="4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6"/>
  </w:num>
  <w:num w:numId="7" w16cid:durableId="18914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A99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3A04"/>
    <w:rsid w:val="000E73CC"/>
    <w:rsid w:val="000F016C"/>
    <w:rsid w:val="000F2942"/>
    <w:rsid w:val="000F3F00"/>
    <w:rsid w:val="000F4A43"/>
    <w:rsid w:val="00100883"/>
    <w:rsid w:val="001024EC"/>
    <w:rsid w:val="001031BD"/>
    <w:rsid w:val="0011027F"/>
    <w:rsid w:val="0011052A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3937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4E2C"/>
    <w:rsid w:val="00320C38"/>
    <w:rsid w:val="003228D0"/>
    <w:rsid w:val="00323117"/>
    <w:rsid w:val="0033527F"/>
    <w:rsid w:val="00336B03"/>
    <w:rsid w:val="003449FD"/>
    <w:rsid w:val="00346E06"/>
    <w:rsid w:val="003527EB"/>
    <w:rsid w:val="00357BEC"/>
    <w:rsid w:val="00361C88"/>
    <w:rsid w:val="0037318A"/>
    <w:rsid w:val="003800A8"/>
    <w:rsid w:val="00384FA5"/>
    <w:rsid w:val="003908CC"/>
    <w:rsid w:val="003A0EC5"/>
    <w:rsid w:val="003A2773"/>
    <w:rsid w:val="003A600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3D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270C"/>
    <w:rsid w:val="004A4DA2"/>
    <w:rsid w:val="004A5151"/>
    <w:rsid w:val="004A7AE4"/>
    <w:rsid w:val="004B21A7"/>
    <w:rsid w:val="004B56A5"/>
    <w:rsid w:val="004C1B49"/>
    <w:rsid w:val="004C3A4E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3AB"/>
    <w:rsid w:val="00581D73"/>
    <w:rsid w:val="00581FC0"/>
    <w:rsid w:val="005B3751"/>
    <w:rsid w:val="005B4E51"/>
    <w:rsid w:val="005C518D"/>
    <w:rsid w:val="005C7B10"/>
    <w:rsid w:val="005D0DC8"/>
    <w:rsid w:val="005D67A9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5560"/>
    <w:rsid w:val="006567A1"/>
    <w:rsid w:val="00662452"/>
    <w:rsid w:val="006815DB"/>
    <w:rsid w:val="00682636"/>
    <w:rsid w:val="00685042"/>
    <w:rsid w:val="00692AF2"/>
    <w:rsid w:val="0069656B"/>
    <w:rsid w:val="006979DD"/>
    <w:rsid w:val="006B0F84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30AAD"/>
    <w:rsid w:val="00836A0B"/>
    <w:rsid w:val="0084142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C58A8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2F14"/>
    <w:rsid w:val="0094391F"/>
    <w:rsid w:val="009459E6"/>
    <w:rsid w:val="00947012"/>
    <w:rsid w:val="00950805"/>
    <w:rsid w:val="00950AF3"/>
    <w:rsid w:val="0095294A"/>
    <w:rsid w:val="009566EE"/>
    <w:rsid w:val="00962278"/>
    <w:rsid w:val="00984376"/>
    <w:rsid w:val="00990F4B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2081"/>
    <w:rsid w:val="009D353E"/>
    <w:rsid w:val="009E3495"/>
    <w:rsid w:val="009E40D1"/>
    <w:rsid w:val="009F1077"/>
    <w:rsid w:val="009F367C"/>
    <w:rsid w:val="00A04937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C359E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85BA4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6757"/>
    <w:rsid w:val="00C2401F"/>
    <w:rsid w:val="00C257E1"/>
    <w:rsid w:val="00C33414"/>
    <w:rsid w:val="00C34604"/>
    <w:rsid w:val="00C34DEB"/>
    <w:rsid w:val="00C358A6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12F"/>
    <w:rsid w:val="00D80364"/>
    <w:rsid w:val="00D8069A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06A1"/>
    <w:rsid w:val="00DF46CB"/>
    <w:rsid w:val="00DF76D9"/>
    <w:rsid w:val="00E01255"/>
    <w:rsid w:val="00E05014"/>
    <w:rsid w:val="00E0747A"/>
    <w:rsid w:val="00E1003F"/>
    <w:rsid w:val="00E17962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375E"/>
    <w:rsid w:val="00E971E7"/>
    <w:rsid w:val="00EA436E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F84"/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9F107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9F1077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9F1077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9F1077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  <w:style w:type="paragraph" w:customStyle="1" w:styleId="af7">
    <w:name w:val="Код"/>
    <w:basedOn w:val="a"/>
    <w:link w:val="af8"/>
    <w:qFormat/>
    <w:rsid w:val="009F1077"/>
    <w:pPr>
      <w:shd w:val="clear" w:color="auto" w:fill="FFFFFF"/>
      <w:spacing w:after="0" w:line="240" w:lineRule="auto"/>
    </w:pPr>
    <w:rPr>
      <w:rFonts w:ascii="Consolas" w:eastAsia="Times New Roman" w:hAnsi="Consolas"/>
      <w:kern w:val="0"/>
      <w:szCs w:val="38"/>
      <w:lang w:val="en-US" w:eastAsia="ru-RU"/>
      <w14:ligatures w14:val="none"/>
    </w:rPr>
  </w:style>
  <w:style w:type="character" w:customStyle="1" w:styleId="af8">
    <w:name w:val="Код Знак"/>
    <w:basedOn w:val="a0"/>
    <w:link w:val="af7"/>
    <w:rsid w:val="009F1077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~WRL1964.tmp</Template>
  <TotalTime>2630</TotalTime>
  <Pages>1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345</cp:revision>
  <cp:lastPrinted>2026-03-28T07:03:00Z</cp:lastPrinted>
  <dcterms:created xsi:type="dcterms:W3CDTF">2025-09-13T16:15:00Z</dcterms:created>
  <dcterms:modified xsi:type="dcterms:W3CDTF">2026-04-03T18:47:00Z</dcterms:modified>
</cp:coreProperties>
</file>